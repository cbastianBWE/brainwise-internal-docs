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166B" w14:textId="1836D5F6" w:rsidR="00C73204" w:rsidRDefault="00C73204" w:rsidP="00C73204">
      <w:pPr>
        <w:rPr>
          <w:rFonts w:ascii="Book Antiqua" w:hAnsi="Book Antiqua"/>
          <w:color w:val="FF0000"/>
        </w:rPr>
      </w:pPr>
    </w:p>
    <w:p w14:paraId="57ABB185" w14:textId="03C694F3" w:rsidR="0019356E" w:rsidRDefault="00932E79" w:rsidP="0011594D">
      <w:r w:rsidRPr="0019356E">
        <w:rPr>
          <w:noProof/>
        </w:rPr>
        <w:drawing>
          <wp:inline distT="0" distB="0" distL="0" distR="0" wp14:anchorId="71FBC16E" wp14:editId="21221693">
            <wp:extent cx="3513248" cy="1976203"/>
            <wp:effectExtent l="0" t="0" r="5080" b="5080"/>
            <wp:docPr id="3" name="Picture 2" descr="A person sitting on a rock looking at a valley below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B3C95CFC-B665-7D42-A921-AEEE6E2098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person sitting on a rock looking at a valley below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B3C95CFC-B665-7D42-A921-AEEE6E2098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5730"/>
                    <a:stretch/>
                  </pic:blipFill>
                  <pic:spPr>
                    <a:xfrm>
                      <a:off x="0" y="0"/>
                      <a:ext cx="3539932" cy="199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C9847ED" wp14:editId="26897E7F">
            <wp:extent cx="3140765" cy="1978972"/>
            <wp:effectExtent l="0" t="0" r="0" b="2540"/>
            <wp:docPr id="1522297296" name="Picture 152229729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173" cy="19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D5BA" w14:textId="77777777" w:rsidR="0019356E" w:rsidRDefault="0019356E" w:rsidP="0011594D"/>
    <w:p w14:paraId="6D865F67" w14:textId="77777777" w:rsidR="00FE039C" w:rsidRDefault="00FE039C" w:rsidP="00FE039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0"/>
        <w:gridCol w:w="6570"/>
      </w:tblGrid>
      <w:tr w:rsidR="00FE039C" w14:paraId="6547A7A6" w14:textId="77777777" w:rsidTr="005A00BE">
        <w:tc>
          <w:tcPr>
            <w:tcW w:w="3960" w:type="dxa"/>
          </w:tcPr>
          <w:p w14:paraId="5706E2F6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Discussion Name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module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number</w:t>
            </w:r>
          </w:p>
        </w:tc>
        <w:tc>
          <w:tcPr>
            <w:tcW w:w="6570" w:type="dxa"/>
          </w:tcPr>
          <w:p w14:paraId="3E3DD601" w14:textId="2C52E6A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Initial Thoughts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ab/>
              <w:t>MBWC-0</w:t>
            </w:r>
            <w:r w:rsidR="00201234">
              <w:rPr>
                <w:rFonts w:ascii="Calibri Light" w:hAnsi="Calibri Light" w:cs="Calibri Light"/>
                <w:sz w:val="18"/>
                <w:szCs w:val="18"/>
              </w:rPr>
              <w:t>1</w:t>
            </w:r>
            <w:r>
              <w:rPr>
                <w:rFonts w:ascii="Calibri Light" w:hAnsi="Calibri Light" w:cs="Calibri Light"/>
                <w:sz w:val="18"/>
                <w:szCs w:val="18"/>
              </w:rPr>
              <w:t>15</w:t>
            </w:r>
          </w:p>
        </w:tc>
      </w:tr>
      <w:tr w:rsidR="00FE039C" w14:paraId="314E4596" w14:textId="77777777" w:rsidTr="005A00BE">
        <w:tc>
          <w:tcPr>
            <w:tcW w:w="3960" w:type="dxa"/>
          </w:tcPr>
          <w:p w14:paraId="08F7697E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Desired o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utcome </w:t>
            </w:r>
            <w:r>
              <w:rPr>
                <w:rFonts w:ascii="Calibri Light" w:hAnsi="Calibri Light" w:cs="Calibri Light"/>
                <w:sz w:val="18"/>
                <w:szCs w:val="18"/>
              </w:rPr>
              <w:t>for module</w:t>
            </w:r>
          </w:p>
        </w:tc>
        <w:tc>
          <w:tcPr>
            <w:tcW w:w="6570" w:type="dxa"/>
          </w:tcPr>
          <w:p w14:paraId="1696C69D" w14:textId="46B81FD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Initial thoughts captured</w:t>
            </w:r>
          </w:p>
        </w:tc>
      </w:tr>
      <w:tr w:rsidR="00FE039C" w14:paraId="63FCECD5" w14:textId="77777777" w:rsidTr="005A00BE">
        <w:tc>
          <w:tcPr>
            <w:tcW w:w="3960" w:type="dxa"/>
          </w:tcPr>
          <w:p w14:paraId="22D04916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Content </w:t>
            </w:r>
          </w:p>
        </w:tc>
        <w:tc>
          <w:tcPr>
            <w:tcW w:w="6570" w:type="dxa"/>
          </w:tcPr>
          <w:p w14:paraId="2B90904F" w14:textId="7D05A7A0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Single session, question based; brains will jump immediately to some things that are hanging out there</w:t>
            </w:r>
          </w:p>
        </w:tc>
      </w:tr>
      <w:tr w:rsidR="00FE039C" w14:paraId="78E1A8F7" w14:textId="77777777" w:rsidTr="005A00BE">
        <w:tc>
          <w:tcPr>
            <w:tcW w:w="3960" w:type="dxa"/>
          </w:tcPr>
          <w:p w14:paraId="791681D0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Average Length of time for </w:t>
            </w:r>
            <w:r>
              <w:rPr>
                <w:rFonts w:ascii="Calibri Light" w:hAnsi="Calibri Light" w:cs="Calibri Light"/>
                <w:sz w:val="18"/>
                <w:szCs w:val="18"/>
              </w:rPr>
              <w:t>module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 </w:t>
            </w:r>
          </w:p>
        </w:tc>
        <w:tc>
          <w:tcPr>
            <w:tcW w:w="6570" w:type="dxa"/>
          </w:tcPr>
          <w:p w14:paraId="6F7F11FA" w14:textId="7B6867EF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20 – 30 minutes</w:t>
            </w:r>
          </w:p>
        </w:tc>
      </w:tr>
      <w:tr w:rsidR="00FE039C" w14:paraId="5453E20B" w14:textId="77777777" w:rsidTr="005A00BE">
        <w:tc>
          <w:tcPr>
            <w:tcW w:w="3960" w:type="dxa"/>
          </w:tcPr>
          <w:p w14:paraId="041C0365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Pr</w:t>
            </w:r>
            <w:r>
              <w:rPr>
                <w:rFonts w:ascii="Calibri Light" w:hAnsi="Calibri Light" w:cs="Calibri Light"/>
                <w:sz w:val="18"/>
                <w:szCs w:val="18"/>
              </w:rPr>
              <w:t>ior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modules</w:t>
            </w:r>
            <w:r>
              <w:rPr>
                <w:rFonts w:ascii="Calibri Light" w:hAnsi="Calibri Light" w:cs="Calibri Light"/>
                <w:sz w:val="18"/>
                <w:szCs w:val="18"/>
              </w:rPr>
              <w:t>?</w:t>
            </w:r>
          </w:p>
        </w:tc>
        <w:tc>
          <w:tcPr>
            <w:tcW w:w="6570" w:type="dxa"/>
          </w:tcPr>
          <w:p w14:paraId="41BAF050" w14:textId="4452294C" w:rsidR="00FE039C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Required:</w:t>
            </w:r>
            <w:r>
              <w:rPr>
                <w:rFonts w:ascii="Calibri Light" w:hAnsi="Calibri Light" w:cs="Calibri Light"/>
                <w:sz w:val="18"/>
                <w:szCs w:val="18"/>
              </w:rPr>
              <w:tab/>
            </w:r>
            <w:r>
              <w:rPr>
                <w:rFonts w:ascii="Calibri Light" w:hAnsi="Calibri Light" w:cs="Calibri Light"/>
                <w:sz w:val="18"/>
                <w:szCs w:val="18"/>
              </w:rPr>
              <w:tab/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MBWC-00</w:t>
            </w:r>
            <w:r>
              <w:rPr>
                <w:rFonts w:ascii="Calibri Light" w:hAnsi="Calibri Light" w:cs="Calibri Light"/>
                <w:sz w:val="18"/>
                <w:szCs w:val="18"/>
              </w:rPr>
              <w:t>15</w:t>
            </w:r>
          </w:p>
          <w:p w14:paraId="3BA216DD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Recommended:</w:t>
            </w:r>
          </w:p>
        </w:tc>
      </w:tr>
      <w:tr w:rsidR="00FE039C" w14:paraId="7C9613E1" w14:textId="77777777" w:rsidTr="005A00BE">
        <w:tc>
          <w:tcPr>
            <w:tcW w:w="3960" w:type="dxa"/>
          </w:tcPr>
          <w:p w14:paraId="31139DF5" w14:textId="77777777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Description</w:t>
            </w:r>
          </w:p>
        </w:tc>
        <w:tc>
          <w:tcPr>
            <w:tcW w:w="6570" w:type="dxa"/>
          </w:tcPr>
          <w:p w14:paraId="589F914D" w14:textId="3FF99F1B" w:rsidR="00FE039C" w:rsidRPr="00C93C5F" w:rsidRDefault="00FE039C" w:rsidP="005A00B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Interactive </w:t>
            </w:r>
            <w:r>
              <w:rPr>
                <w:rFonts w:ascii="Calibri Light" w:hAnsi="Calibri Light" w:cs="Calibri Light"/>
                <w:sz w:val="18"/>
                <w:szCs w:val="18"/>
              </w:rPr>
              <w:t xml:space="preserve">audio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conversation between coach and </w:t>
            </w:r>
            <w:r>
              <w:rPr>
                <w:rFonts w:ascii="Calibri Light" w:hAnsi="Calibri Light" w:cs="Calibri Light"/>
                <w:sz w:val="18"/>
                <w:szCs w:val="18"/>
              </w:rPr>
              <w:t>participant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based upon a series of questions</w:t>
            </w:r>
          </w:p>
        </w:tc>
      </w:tr>
    </w:tbl>
    <w:p w14:paraId="2485A7EF" w14:textId="77777777" w:rsidR="00FE039C" w:rsidRDefault="00FE039C" w:rsidP="00FE039C">
      <w:pPr>
        <w:rPr>
          <w:rFonts w:ascii="Calibri Light" w:hAnsi="Calibri Light" w:cs="Calibri Light"/>
          <w:sz w:val="18"/>
        </w:rPr>
      </w:pPr>
    </w:p>
    <w:p w14:paraId="368845C8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Introduction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24E9C7D9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37F32D77" w14:textId="77777777" w:rsidR="00FE039C" w:rsidRPr="00E96E87" w:rsidRDefault="00FE039C" w:rsidP="00FE039C">
      <w:pPr>
        <w:jc w:val="both"/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When many people start on a venture like this, they already have, in the back of their minds, some thoughts, ideas and/or concerns and questions. This is the point where</w:t>
      </w:r>
      <w:r>
        <w:rPr>
          <w:rFonts w:ascii="Calibri Light" w:hAnsi="Calibri Light" w:cs="Calibri Light"/>
          <w:sz w:val="18"/>
          <w:szCs w:val="18"/>
        </w:rPr>
        <w:t xml:space="preserve">, </w:t>
      </w:r>
      <w:r w:rsidRPr="00E96E87">
        <w:rPr>
          <w:rFonts w:ascii="Calibri Light" w:hAnsi="Calibri Light" w:cs="Calibri Light"/>
          <w:sz w:val="18"/>
          <w:szCs w:val="18"/>
        </w:rPr>
        <w:t>by</w:t>
      </w:r>
      <w:r>
        <w:rPr>
          <w:rFonts w:ascii="Calibri Light" w:hAnsi="Calibri Light" w:cs="Calibri Light"/>
          <w:sz w:val="18"/>
          <w:szCs w:val="18"/>
        </w:rPr>
        <w:t xml:space="preserve"> working with Chad, </w:t>
      </w:r>
      <w:r w:rsidRPr="00E96E87">
        <w:rPr>
          <w:rFonts w:ascii="Calibri Light" w:hAnsi="Calibri Light" w:cs="Calibri Light"/>
          <w:sz w:val="18"/>
          <w:szCs w:val="18"/>
        </w:rPr>
        <w:t>you capture whatever you have going on in your mind – before you forget it.</w:t>
      </w:r>
      <w:r>
        <w:rPr>
          <w:rFonts w:ascii="Calibri Light" w:hAnsi="Calibri Light" w:cs="Calibri Light"/>
          <w:sz w:val="18"/>
          <w:szCs w:val="18"/>
        </w:rPr>
        <w:t xml:space="preserve"> Chad is going to ask you to </w:t>
      </w:r>
      <w:r w:rsidRPr="00E96E87">
        <w:rPr>
          <w:rFonts w:ascii="Calibri Light" w:hAnsi="Calibri Light" w:cs="Calibri Light"/>
          <w:sz w:val="18"/>
          <w:szCs w:val="18"/>
        </w:rPr>
        <w:t>answer these following questions</w:t>
      </w:r>
      <w:r>
        <w:rPr>
          <w:rFonts w:ascii="Calibri Light" w:hAnsi="Calibri Light" w:cs="Calibri Light"/>
          <w:sz w:val="18"/>
          <w:szCs w:val="18"/>
        </w:rPr>
        <w:t>. If you don’t have an answer, simply skip it.</w:t>
      </w:r>
    </w:p>
    <w:p w14:paraId="464AA044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37A4A088" w14:textId="77777777" w:rsidR="00FE039C" w:rsidRPr="00B30E9E" w:rsidRDefault="00FE039C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41AF4CEF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9CE49D2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 xml:space="preserve">Describe what you think is your life’s purpose – at least for the current stage </w:t>
      </w:r>
    </w:p>
    <w:p w14:paraId="79F2E37D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Describe one or two aspects of your life that you want more of in the future.</w:t>
      </w:r>
    </w:p>
    <w:p w14:paraId="760E2952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If you could add one or two things to your current life, what would they be?</w:t>
      </w:r>
    </w:p>
    <w:p w14:paraId="185412D2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If you could remove one or two things from your current life, what would they be?</w:t>
      </w:r>
    </w:p>
    <w:p w14:paraId="6C62C8A5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 xml:space="preserve">If you could ensure that one or two things from your current life </w:t>
      </w:r>
      <w:proofErr w:type="gramStart"/>
      <w:r w:rsidRPr="00E96E87">
        <w:rPr>
          <w:rFonts w:ascii="Calibri Light" w:hAnsi="Calibri Light" w:cs="Calibri Light"/>
          <w:sz w:val="18"/>
          <w:szCs w:val="18"/>
        </w:rPr>
        <w:t>continued into the future</w:t>
      </w:r>
      <w:proofErr w:type="gramEnd"/>
      <w:r w:rsidRPr="00E96E87">
        <w:rPr>
          <w:rFonts w:ascii="Calibri Light" w:hAnsi="Calibri Light" w:cs="Calibri Light"/>
          <w:sz w:val="18"/>
          <w:szCs w:val="18"/>
        </w:rPr>
        <w:t>, what would they be?</w:t>
      </w:r>
    </w:p>
    <w:p w14:paraId="24B85149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If you could change one or two things about yourself, what would they be?</w:t>
      </w:r>
    </w:p>
    <w:p w14:paraId="4E133436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Think of someone you admire. What one or two things about them or what they do would you want to add into your life?</w:t>
      </w:r>
    </w:p>
    <w:p w14:paraId="51C6DB86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As you start on this journey what, if any, concerns do you have?</w:t>
      </w:r>
    </w:p>
    <w:p w14:paraId="54E090B3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As you start on this journey what, if any, questions do you have?</w:t>
      </w:r>
    </w:p>
    <w:p w14:paraId="461C07E1" w14:textId="77777777" w:rsidR="00FE039C" w:rsidRPr="00E96E87" w:rsidRDefault="00FE039C" w:rsidP="00FE039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18"/>
          <w:szCs w:val="18"/>
        </w:rPr>
      </w:pPr>
      <w:r w:rsidRPr="00E96E87">
        <w:rPr>
          <w:rFonts w:ascii="Calibri Light" w:hAnsi="Calibri Light" w:cs="Calibri Light"/>
          <w:sz w:val="18"/>
          <w:szCs w:val="18"/>
        </w:rPr>
        <w:t>What other thoughts would you like to capture at this moment?</w:t>
      </w:r>
    </w:p>
    <w:p w14:paraId="1C4ABA00" w14:textId="77777777" w:rsidR="00FE039C" w:rsidRPr="00C93C5F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5BA9E77" w14:textId="6981BAC2" w:rsidR="00FC38A1" w:rsidRDefault="00FC38A1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>
        <w:rPr>
          <w:rFonts w:ascii="Calibri Light" w:hAnsi="Calibri Light" w:cs="Calibri Light"/>
          <w:b/>
          <w:bCs/>
          <w:sz w:val="18"/>
          <w:szCs w:val="18"/>
        </w:rPr>
        <w:t>Brain-wise impact</w:t>
      </w:r>
    </w:p>
    <w:p w14:paraId="21E13A13" w14:textId="77777777" w:rsidR="00FC38A1" w:rsidRDefault="00FC38A1" w:rsidP="00FE039C">
      <w:pPr>
        <w:rPr>
          <w:rFonts w:ascii="Calibri Light" w:hAnsi="Calibri Light" w:cs="Calibri Light"/>
          <w:b/>
          <w:bCs/>
          <w:sz w:val="18"/>
          <w:szCs w:val="18"/>
        </w:rPr>
      </w:pPr>
    </w:p>
    <w:p w14:paraId="7D274A42" w14:textId="135E409B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6758B338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50E0651A" w14:textId="77777777" w:rsidR="00FE039C" w:rsidRPr="00B30E9E" w:rsidRDefault="00FE039C" w:rsidP="00FE039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AI contribution </w:t>
      </w:r>
    </w:p>
    <w:p w14:paraId="4B9376A7" w14:textId="77777777" w:rsidR="00FE039C" w:rsidRDefault="00FE039C" w:rsidP="00FE039C">
      <w:pPr>
        <w:rPr>
          <w:rFonts w:ascii="Calibri Light" w:hAnsi="Calibri Light" w:cs="Calibri Light"/>
          <w:sz w:val="18"/>
          <w:szCs w:val="18"/>
        </w:rPr>
      </w:pPr>
    </w:p>
    <w:p w14:paraId="733BC732" w14:textId="77777777" w:rsidR="00FE039C" w:rsidRPr="00B30E9E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Upfront</w:t>
      </w:r>
    </w:p>
    <w:p w14:paraId="7218FFB6" w14:textId="77777777" w:rsidR="00FE039C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lastRenderedPageBreak/>
        <w:t>During</w:t>
      </w:r>
      <w:r>
        <w:rPr>
          <w:rFonts w:ascii="Calibri Light" w:hAnsi="Calibri Light" w:cs="Calibri Light"/>
          <w:sz w:val="18"/>
          <w:szCs w:val="18"/>
        </w:rPr>
        <w:tab/>
        <w:t>Ask questions</w:t>
      </w:r>
    </w:p>
    <w:p w14:paraId="2B3AE023" w14:textId="08EB9CA2" w:rsidR="00FE039C" w:rsidRPr="00FE039C" w:rsidRDefault="00FE039C" w:rsidP="00FE039C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FE039C">
        <w:rPr>
          <w:rFonts w:ascii="Calibri Light" w:hAnsi="Calibri Light" w:cs="Calibri Light"/>
          <w:sz w:val="18"/>
          <w:szCs w:val="18"/>
        </w:rPr>
        <w:t xml:space="preserve">At end </w:t>
      </w:r>
      <w:r w:rsidRPr="00FE039C"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 xml:space="preserve">A. Provide </w:t>
      </w:r>
      <w:r w:rsidR="006440D8">
        <w:rPr>
          <w:rFonts w:ascii="Calibri Light" w:hAnsi="Calibri Light" w:cs="Calibri Light"/>
          <w:sz w:val="18"/>
          <w:szCs w:val="18"/>
        </w:rPr>
        <w:t>updated report to include</w:t>
      </w:r>
    </w:p>
    <w:p w14:paraId="0CB5611B" w14:textId="77777777" w:rsidR="00FE039C" w:rsidRPr="00C93C5F" w:rsidRDefault="00FE039C" w:rsidP="00FE039C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 xml:space="preserve">The outcomes they are looking for </w:t>
      </w:r>
    </w:p>
    <w:p w14:paraId="255AF9BD" w14:textId="77777777" w:rsidR="00FE039C" w:rsidRPr="00C93C5F" w:rsidRDefault="00FE039C" w:rsidP="00FE039C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 xml:space="preserve">Their contextual issues </w:t>
      </w:r>
    </w:p>
    <w:p w14:paraId="2E2B9297" w14:textId="77777777" w:rsidR="00FE039C" w:rsidRPr="00C93C5F" w:rsidRDefault="00FE039C" w:rsidP="00FE039C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 xml:space="preserve">The specific issues they wish to have addressed </w:t>
      </w:r>
    </w:p>
    <w:p w14:paraId="58A376E8" w14:textId="77777777" w:rsidR="00FE039C" w:rsidRDefault="00FE039C" w:rsidP="00FE039C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18"/>
          <w:szCs w:val="18"/>
        </w:rPr>
      </w:pPr>
      <w:r w:rsidRPr="00C93C5F">
        <w:rPr>
          <w:rFonts w:ascii="Calibri Light" w:hAnsi="Calibri Light" w:cs="Calibri Light"/>
          <w:sz w:val="18"/>
          <w:szCs w:val="18"/>
        </w:rPr>
        <w:t>The problems they are facing today</w:t>
      </w:r>
    </w:p>
    <w:p w14:paraId="7928499E" w14:textId="7B4B55CF" w:rsidR="00FC38A1" w:rsidRPr="00FC38A1" w:rsidRDefault="00FE039C" w:rsidP="00FC38A1">
      <w:pPr>
        <w:pStyle w:val="ListParagraph"/>
        <w:numPr>
          <w:ilvl w:val="0"/>
          <w:numId w:val="2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 xml:space="preserve">The concerns and questions that need to be </w:t>
      </w:r>
      <w:proofErr w:type="gramStart"/>
      <w:r>
        <w:rPr>
          <w:rFonts w:ascii="Calibri Light" w:hAnsi="Calibri Light" w:cs="Calibri Light"/>
          <w:sz w:val="18"/>
          <w:szCs w:val="18"/>
        </w:rPr>
        <w:t xml:space="preserve">addressed  </w:t>
      </w:r>
      <w:proofErr w:type="spellStart"/>
      <w:r>
        <w:rPr>
          <w:rFonts w:ascii="Calibri Light" w:hAnsi="Calibri Light" w:cs="Calibri Light"/>
          <w:sz w:val="18"/>
          <w:szCs w:val="18"/>
        </w:rPr>
        <w:t>en</w:t>
      </w:r>
      <w:proofErr w:type="spellEnd"/>
      <w:proofErr w:type="gramEnd"/>
      <w:r>
        <w:rPr>
          <w:rFonts w:ascii="Calibri Light" w:hAnsi="Calibri Light" w:cs="Calibri Light"/>
          <w:sz w:val="18"/>
          <w:szCs w:val="18"/>
        </w:rPr>
        <w:t xml:space="preserve"> route. </w:t>
      </w:r>
    </w:p>
    <w:p w14:paraId="5FEB89C3" w14:textId="77777777" w:rsidR="00FC38A1" w:rsidRDefault="00FC38A1" w:rsidP="00FC38A1">
      <w:pPr>
        <w:rPr>
          <w:rFonts w:ascii="Calibri Light" w:hAnsi="Calibri Light" w:cs="Calibri Light"/>
          <w:sz w:val="18"/>
          <w:szCs w:val="18"/>
        </w:rPr>
      </w:pPr>
    </w:p>
    <w:p w14:paraId="6B667835" w14:textId="77777777" w:rsidR="00FC38A1" w:rsidRDefault="00FC38A1" w:rsidP="00FC38A1">
      <w:pPr>
        <w:rPr>
          <w:rFonts w:ascii="Calibri Light" w:hAnsi="Calibri Light" w:cs="Calibri Light"/>
          <w:b/>
          <w:bCs/>
          <w:sz w:val="18"/>
          <w:szCs w:val="18"/>
        </w:rPr>
      </w:pPr>
    </w:p>
    <w:p w14:paraId="551E6EEE" w14:textId="77777777" w:rsidR="00FC38A1" w:rsidRPr="00B30E9E" w:rsidRDefault="00FC38A1" w:rsidP="00FC38A1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0B928D09" w14:textId="77777777" w:rsidR="00FC38A1" w:rsidRPr="00C93C5F" w:rsidRDefault="00FC38A1" w:rsidP="00FC38A1">
      <w:pPr>
        <w:rPr>
          <w:rFonts w:ascii="Calibri Light" w:hAnsi="Calibri Light" w:cs="Calibri Light"/>
          <w:sz w:val="18"/>
          <w:szCs w:val="18"/>
        </w:rPr>
      </w:pPr>
    </w:p>
    <w:p w14:paraId="10394D51" w14:textId="77777777" w:rsidR="00FC38A1" w:rsidRDefault="00FC38A1" w:rsidP="00FC38A1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291A2779" w14:textId="77777777" w:rsidR="00FC38A1" w:rsidRPr="00326C5F" w:rsidRDefault="00FC38A1" w:rsidP="00FC38A1">
      <w:pPr>
        <w:rPr>
          <w:rFonts w:ascii="Calibri Light" w:hAnsi="Calibri Light" w:cs="Calibri Light"/>
          <w:sz w:val="18"/>
          <w:szCs w:val="18"/>
        </w:rPr>
      </w:pPr>
    </w:p>
    <w:p w14:paraId="6B690633" w14:textId="77777777" w:rsidR="00FC38A1" w:rsidRPr="0057025D" w:rsidRDefault="00FC38A1" w:rsidP="00FC38A1">
      <w:pPr>
        <w:rPr>
          <w:rFonts w:ascii="Calibri Light" w:hAnsi="Calibri Light" w:cs="Calibri Light"/>
          <w:b/>
          <w:bCs/>
          <w:sz w:val="18"/>
          <w:szCs w:val="18"/>
        </w:rPr>
      </w:pPr>
      <w:r w:rsidRPr="0057025D">
        <w:rPr>
          <w:rFonts w:ascii="Calibri Light" w:hAnsi="Calibri Light" w:cs="Calibri Light"/>
          <w:b/>
          <w:bCs/>
          <w:sz w:val="18"/>
          <w:szCs w:val="18"/>
        </w:rPr>
        <w:t>Additional components</w:t>
      </w:r>
    </w:p>
    <w:p w14:paraId="69E0FF46" w14:textId="77777777" w:rsidR="00FC38A1" w:rsidRPr="00FC38A1" w:rsidRDefault="00FC38A1" w:rsidP="00FC38A1">
      <w:pPr>
        <w:rPr>
          <w:rFonts w:ascii="Calibri Light" w:hAnsi="Calibri Light" w:cs="Calibri Light"/>
          <w:sz w:val="18"/>
          <w:szCs w:val="18"/>
        </w:rPr>
      </w:pPr>
    </w:p>
    <w:sectPr w:rsidR="00FC38A1" w:rsidRPr="00FC38A1" w:rsidSect="00FE03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86F0" w14:textId="77777777" w:rsidR="00A65ABC" w:rsidRDefault="00A65ABC" w:rsidP="0011594D">
      <w:r>
        <w:separator/>
      </w:r>
    </w:p>
  </w:endnote>
  <w:endnote w:type="continuationSeparator" w:id="0">
    <w:p w14:paraId="49C5381B" w14:textId="77777777" w:rsidR="00A65ABC" w:rsidRDefault="00A65ABC" w:rsidP="001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3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6DC33" w14:textId="77777777" w:rsidR="003A4CD9" w:rsidRDefault="003A4C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6909" w14:textId="70E5AFEC" w:rsidR="0011594D" w:rsidRPr="0011594D" w:rsidRDefault="003A4CD9">
    <w:pPr>
      <w:pStyle w:val="Footer"/>
      <w:rPr>
        <w:rFonts w:asciiTheme="majorHAnsi" w:hAnsiTheme="majorHAnsi" w:cstheme="majorHAnsi"/>
        <w:sz w:val="16"/>
        <w:szCs w:val="16"/>
      </w:rPr>
    </w:pPr>
    <w:r w:rsidRPr="002E2D6D">
      <w:rPr>
        <w:noProof/>
      </w:rPr>
      <w:drawing>
        <wp:inline distT="0" distB="0" distL="0" distR="0" wp14:anchorId="369ADC1C" wp14:editId="6DFADCE2">
          <wp:extent cx="459389" cy="258417"/>
          <wp:effectExtent l="0" t="0" r="0" b="0"/>
          <wp:docPr id="116883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830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165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1594D">
      <w:tab/>
    </w:r>
    <w:r w:rsidR="0011594D">
      <w:tab/>
    </w:r>
    <w:r w:rsidR="0011594D" w:rsidRPr="0011594D">
      <w:rPr>
        <w:rFonts w:asciiTheme="majorHAnsi" w:hAnsiTheme="majorHAnsi" w:cstheme="majorHAnsi"/>
        <w:sz w:val="16"/>
        <w:szCs w:val="16"/>
      </w:rPr>
      <w:t>© Oxford Brain Institute 2022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9557" w14:textId="77777777" w:rsidR="003A4CD9" w:rsidRDefault="003A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FD10" w14:textId="77777777" w:rsidR="00A65ABC" w:rsidRDefault="00A65ABC" w:rsidP="0011594D">
      <w:r>
        <w:separator/>
      </w:r>
    </w:p>
  </w:footnote>
  <w:footnote w:type="continuationSeparator" w:id="0">
    <w:p w14:paraId="7EE2D877" w14:textId="77777777" w:rsidR="00A65ABC" w:rsidRDefault="00A65ABC" w:rsidP="00115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FB77" w14:textId="77777777" w:rsidR="003A4CD9" w:rsidRDefault="003A4C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56B3" w14:textId="77777777" w:rsidR="003A4CD9" w:rsidRDefault="003A4C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5DBDA" w14:textId="77777777" w:rsidR="003A4CD9" w:rsidRDefault="003A4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BD"/>
    <w:multiLevelType w:val="hybridMultilevel"/>
    <w:tmpl w:val="3CEA3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539DD"/>
    <w:multiLevelType w:val="hybridMultilevel"/>
    <w:tmpl w:val="3EC8D2C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18A1272"/>
    <w:multiLevelType w:val="hybridMultilevel"/>
    <w:tmpl w:val="C17A0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85BC2"/>
    <w:multiLevelType w:val="hybridMultilevel"/>
    <w:tmpl w:val="F0547E04"/>
    <w:lvl w:ilvl="0" w:tplc="DBBE8BE2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2545EE3"/>
    <w:multiLevelType w:val="hybridMultilevel"/>
    <w:tmpl w:val="0D606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966">
    <w:abstractNumId w:val="2"/>
  </w:num>
  <w:num w:numId="2" w16cid:durableId="641930565">
    <w:abstractNumId w:val="1"/>
  </w:num>
  <w:num w:numId="3" w16cid:durableId="454831089">
    <w:abstractNumId w:val="4"/>
  </w:num>
  <w:num w:numId="4" w16cid:durableId="1383364128">
    <w:abstractNumId w:val="0"/>
  </w:num>
  <w:num w:numId="5" w16cid:durableId="133938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D"/>
    <w:rsid w:val="00067D05"/>
    <w:rsid w:val="00091183"/>
    <w:rsid w:val="000A0802"/>
    <w:rsid w:val="000E049A"/>
    <w:rsid w:val="000E3352"/>
    <w:rsid w:val="000E3445"/>
    <w:rsid w:val="0011594D"/>
    <w:rsid w:val="0014772C"/>
    <w:rsid w:val="001508B8"/>
    <w:rsid w:val="0015542A"/>
    <w:rsid w:val="00185235"/>
    <w:rsid w:val="0019356E"/>
    <w:rsid w:val="001A40C7"/>
    <w:rsid w:val="001B641D"/>
    <w:rsid w:val="00201234"/>
    <w:rsid w:val="002262AB"/>
    <w:rsid w:val="00233A90"/>
    <w:rsid w:val="002403C3"/>
    <w:rsid w:val="00290D0A"/>
    <w:rsid w:val="00295524"/>
    <w:rsid w:val="002A2947"/>
    <w:rsid w:val="002A4233"/>
    <w:rsid w:val="002C368F"/>
    <w:rsid w:val="0031088E"/>
    <w:rsid w:val="00321612"/>
    <w:rsid w:val="00356758"/>
    <w:rsid w:val="00365BEA"/>
    <w:rsid w:val="0037017E"/>
    <w:rsid w:val="00377AC9"/>
    <w:rsid w:val="003A4CD9"/>
    <w:rsid w:val="003D21FF"/>
    <w:rsid w:val="003F39BD"/>
    <w:rsid w:val="00435890"/>
    <w:rsid w:val="00447E14"/>
    <w:rsid w:val="00481E4B"/>
    <w:rsid w:val="0048569D"/>
    <w:rsid w:val="004D5EF8"/>
    <w:rsid w:val="004E3729"/>
    <w:rsid w:val="004F6ADA"/>
    <w:rsid w:val="00503961"/>
    <w:rsid w:val="0050469D"/>
    <w:rsid w:val="005654C8"/>
    <w:rsid w:val="00566499"/>
    <w:rsid w:val="00566DB6"/>
    <w:rsid w:val="005B2192"/>
    <w:rsid w:val="005B7E66"/>
    <w:rsid w:val="005C1E01"/>
    <w:rsid w:val="00611442"/>
    <w:rsid w:val="006118DC"/>
    <w:rsid w:val="00616AC3"/>
    <w:rsid w:val="006400A3"/>
    <w:rsid w:val="006440D8"/>
    <w:rsid w:val="0067295F"/>
    <w:rsid w:val="00675CF8"/>
    <w:rsid w:val="0068564B"/>
    <w:rsid w:val="006A790B"/>
    <w:rsid w:val="006C4B7D"/>
    <w:rsid w:val="006C6975"/>
    <w:rsid w:val="00713537"/>
    <w:rsid w:val="00716FDF"/>
    <w:rsid w:val="00732C84"/>
    <w:rsid w:val="00756D6A"/>
    <w:rsid w:val="0075782A"/>
    <w:rsid w:val="00771ABE"/>
    <w:rsid w:val="00813BBC"/>
    <w:rsid w:val="00813C97"/>
    <w:rsid w:val="00817242"/>
    <w:rsid w:val="008811B1"/>
    <w:rsid w:val="00890809"/>
    <w:rsid w:val="008951E8"/>
    <w:rsid w:val="008960C8"/>
    <w:rsid w:val="008A0958"/>
    <w:rsid w:val="008A27FC"/>
    <w:rsid w:val="008B2781"/>
    <w:rsid w:val="008C4A07"/>
    <w:rsid w:val="008D228D"/>
    <w:rsid w:val="008F4085"/>
    <w:rsid w:val="00932E79"/>
    <w:rsid w:val="009552F5"/>
    <w:rsid w:val="00977806"/>
    <w:rsid w:val="0099419D"/>
    <w:rsid w:val="009C4793"/>
    <w:rsid w:val="00A50EA0"/>
    <w:rsid w:val="00A5590B"/>
    <w:rsid w:val="00A65ABC"/>
    <w:rsid w:val="00AA7A3F"/>
    <w:rsid w:val="00AC3F4C"/>
    <w:rsid w:val="00AD1232"/>
    <w:rsid w:val="00B17E05"/>
    <w:rsid w:val="00B25DDA"/>
    <w:rsid w:val="00B46091"/>
    <w:rsid w:val="00B709F6"/>
    <w:rsid w:val="00B722CE"/>
    <w:rsid w:val="00B846F6"/>
    <w:rsid w:val="00B93211"/>
    <w:rsid w:val="00C311CC"/>
    <w:rsid w:val="00C35BF1"/>
    <w:rsid w:val="00C73204"/>
    <w:rsid w:val="00C877D3"/>
    <w:rsid w:val="00C93C5F"/>
    <w:rsid w:val="00CB2AE1"/>
    <w:rsid w:val="00CD2422"/>
    <w:rsid w:val="00D6203B"/>
    <w:rsid w:val="00D73118"/>
    <w:rsid w:val="00D8327C"/>
    <w:rsid w:val="00D85E83"/>
    <w:rsid w:val="00DA08F1"/>
    <w:rsid w:val="00DD3049"/>
    <w:rsid w:val="00DF37DC"/>
    <w:rsid w:val="00DF50AD"/>
    <w:rsid w:val="00E63E6F"/>
    <w:rsid w:val="00E662CB"/>
    <w:rsid w:val="00E6683E"/>
    <w:rsid w:val="00E82B43"/>
    <w:rsid w:val="00E96D5B"/>
    <w:rsid w:val="00E96E87"/>
    <w:rsid w:val="00EE5A13"/>
    <w:rsid w:val="00F04FF7"/>
    <w:rsid w:val="00F9089B"/>
    <w:rsid w:val="00FB2072"/>
    <w:rsid w:val="00FC38A1"/>
    <w:rsid w:val="00FD4AAC"/>
    <w:rsid w:val="00FD55DC"/>
    <w:rsid w:val="00FE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627"/>
  <w15:chartTrackingRefBased/>
  <w15:docId w15:val="{BD021153-CD6A-6B41-B00B-CF4E4E2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04"/>
    <w:rPr>
      <w:rFonts w:ascii="New York" w:eastAsia="Times New Roman" w:hAnsi="New York" w:cs="MS Sans Seri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94D"/>
    <w:rPr>
      <w:rFonts w:ascii="New York" w:eastAsia="Times New Roman" w:hAnsi="New York" w:cs="MS Sans Serif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94D"/>
    <w:rPr>
      <w:rFonts w:ascii="New York" w:eastAsia="Times New Roman" w:hAnsi="New York" w:cs="MS Sans Serif"/>
      <w:szCs w:val="20"/>
    </w:rPr>
  </w:style>
  <w:style w:type="character" w:styleId="Hyperlink">
    <w:name w:val="Hyperlink"/>
    <w:basedOn w:val="DefaultParagraphFont"/>
    <w:uiPriority w:val="99"/>
    <w:unhideWhenUsed/>
    <w:rsid w:val="00485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PD/Library/Group%20Containers/UBF8T346G9.Office/User%20Content.localized/Templates.localized/PYL%20Modu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PYL Modules.dotx</Template>
  <TotalTime>278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Dixon</dc:creator>
  <cp:keywords/>
  <dc:description/>
  <cp:lastModifiedBy>Henry Dixon</cp:lastModifiedBy>
  <cp:revision>52</cp:revision>
  <cp:lastPrinted>2021-12-23T14:59:00Z</cp:lastPrinted>
  <dcterms:created xsi:type="dcterms:W3CDTF">2021-12-21T20:36:00Z</dcterms:created>
  <dcterms:modified xsi:type="dcterms:W3CDTF">2025-07-29T18:30:00Z</dcterms:modified>
</cp:coreProperties>
</file>