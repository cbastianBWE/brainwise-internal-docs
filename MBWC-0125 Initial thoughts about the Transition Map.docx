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166B" w14:textId="1836D5F6" w:rsidR="00C73204" w:rsidRDefault="00C73204" w:rsidP="00C73204">
      <w:pPr>
        <w:rPr>
          <w:rFonts w:ascii="Book Antiqua" w:hAnsi="Book Antiqua"/>
          <w:color w:val="FF0000"/>
        </w:rPr>
      </w:pPr>
    </w:p>
    <w:p w14:paraId="57ABB185" w14:textId="03C694F3" w:rsidR="0019356E" w:rsidRDefault="00932E79" w:rsidP="0011594D">
      <w:r w:rsidRPr="0019356E">
        <w:rPr>
          <w:noProof/>
        </w:rPr>
        <w:drawing>
          <wp:inline distT="0" distB="0" distL="0" distR="0" wp14:anchorId="71FBC16E" wp14:editId="21221693">
            <wp:extent cx="3513248" cy="1976203"/>
            <wp:effectExtent l="0" t="0" r="5080" b="5080"/>
            <wp:docPr id="3" name="Picture 2" descr="A person sitting on a rock looking at a valley below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B3C95CFC-B665-7D42-A921-AEEE6E209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erson sitting on a rock looking at a valley below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B3C95CFC-B665-7D42-A921-AEEE6E2098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5730"/>
                    <a:stretch/>
                  </pic:blipFill>
                  <pic:spPr>
                    <a:xfrm>
                      <a:off x="0" y="0"/>
                      <a:ext cx="3539932" cy="199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C9847ED" wp14:editId="26897E7F">
            <wp:extent cx="3140765" cy="1978972"/>
            <wp:effectExtent l="0" t="0" r="0" b="2540"/>
            <wp:docPr id="1522297296" name="Picture 152229729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173" cy="19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D5BA" w14:textId="77777777" w:rsidR="0019356E" w:rsidRDefault="0019356E" w:rsidP="0011594D"/>
    <w:p w14:paraId="6D865F67" w14:textId="77777777" w:rsidR="00FE039C" w:rsidRDefault="00FE039C" w:rsidP="00FE039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60"/>
        <w:gridCol w:w="6570"/>
      </w:tblGrid>
      <w:tr w:rsidR="00FE039C" w14:paraId="6547A7A6" w14:textId="77777777" w:rsidTr="005A00BE">
        <w:tc>
          <w:tcPr>
            <w:tcW w:w="3960" w:type="dxa"/>
          </w:tcPr>
          <w:p w14:paraId="5706E2F6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Discussion Name and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module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number</w:t>
            </w:r>
          </w:p>
        </w:tc>
        <w:tc>
          <w:tcPr>
            <w:tcW w:w="6570" w:type="dxa"/>
          </w:tcPr>
          <w:p w14:paraId="3E3DD601" w14:textId="571F4AE8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Initial Thoughts</w:t>
            </w:r>
            <w:r w:rsidR="0040775B">
              <w:rPr>
                <w:rFonts w:ascii="Calibri Light" w:hAnsi="Calibri Light" w:cs="Calibri Light"/>
                <w:sz w:val="18"/>
                <w:szCs w:val="18"/>
              </w:rPr>
              <w:t xml:space="preserve"> of Transition Map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ab/>
              <w:t>MBWC-0</w:t>
            </w:r>
            <w:r w:rsidR="005A4E55">
              <w:rPr>
                <w:rFonts w:ascii="Calibri Light" w:hAnsi="Calibri Light" w:cs="Calibri Light"/>
                <w:sz w:val="18"/>
                <w:szCs w:val="18"/>
              </w:rPr>
              <w:t>1</w:t>
            </w:r>
            <w:r w:rsidR="005105BC">
              <w:rPr>
                <w:rFonts w:ascii="Calibri Light" w:hAnsi="Calibri Light" w:cs="Calibri Light"/>
                <w:sz w:val="18"/>
                <w:szCs w:val="18"/>
              </w:rPr>
              <w:t>2</w:t>
            </w:r>
            <w:r>
              <w:rPr>
                <w:rFonts w:ascii="Calibri Light" w:hAnsi="Calibri Light" w:cs="Calibri Light"/>
                <w:sz w:val="18"/>
                <w:szCs w:val="18"/>
              </w:rPr>
              <w:t>5</w:t>
            </w:r>
          </w:p>
        </w:tc>
      </w:tr>
      <w:tr w:rsidR="00FE039C" w14:paraId="314E4596" w14:textId="77777777" w:rsidTr="005A00BE">
        <w:tc>
          <w:tcPr>
            <w:tcW w:w="3960" w:type="dxa"/>
          </w:tcPr>
          <w:p w14:paraId="08F7697E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Desired o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utcome </w:t>
            </w:r>
            <w:r>
              <w:rPr>
                <w:rFonts w:ascii="Calibri Light" w:hAnsi="Calibri Light" w:cs="Calibri Light"/>
                <w:sz w:val="18"/>
                <w:szCs w:val="18"/>
              </w:rPr>
              <w:t>for module</w:t>
            </w:r>
          </w:p>
        </w:tc>
        <w:tc>
          <w:tcPr>
            <w:tcW w:w="6570" w:type="dxa"/>
          </w:tcPr>
          <w:p w14:paraId="1696C69D" w14:textId="46B81FD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Initial thoughts captured</w:t>
            </w:r>
          </w:p>
        </w:tc>
      </w:tr>
      <w:tr w:rsidR="00FE039C" w14:paraId="63FCECD5" w14:textId="77777777" w:rsidTr="005A00BE">
        <w:tc>
          <w:tcPr>
            <w:tcW w:w="3960" w:type="dxa"/>
          </w:tcPr>
          <w:p w14:paraId="22D04916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Content </w:t>
            </w:r>
          </w:p>
        </w:tc>
        <w:tc>
          <w:tcPr>
            <w:tcW w:w="6570" w:type="dxa"/>
          </w:tcPr>
          <w:p w14:paraId="2B90904F" w14:textId="7D05A7A0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Single session, question based; brains will jump immediately to some things that are hanging out there</w:t>
            </w:r>
          </w:p>
        </w:tc>
      </w:tr>
      <w:tr w:rsidR="00FE039C" w14:paraId="78E1A8F7" w14:textId="77777777" w:rsidTr="005A00BE">
        <w:tc>
          <w:tcPr>
            <w:tcW w:w="3960" w:type="dxa"/>
          </w:tcPr>
          <w:p w14:paraId="791681D0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Average Length of time for </w:t>
            </w:r>
            <w:r>
              <w:rPr>
                <w:rFonts w:ascii="Calibri Light" w:hAnsi="Calibri Light" w:cs="Calibri Light"/>
                <w:sz w:val="18"/>
                <w:szCs w:val="18"/>
              </w:rPr>
              <w:t>module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 </w:t>
            </w:r>
          </w:p>
        </w:tc>
        <w:tc>
          <w:tcPr>
            <w:tcW w:w="6570" w:type="dxa"/>
          </w:tcPr>
          <w:p w14:paraId="6F7F11FA" w14:textId="7B6867EF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20 – 30 minutes</w:t>
            </w:r>
          </w:p>
        </w:tc>
      </w:tr>
      <w:tr w:rsidR="00FE039C" w14:paraId="5453E20B" w14:textId="77777777" w:rsidTr="005A00BE">
        <w:tc>
          <w:tcPr>
            <w:tcW w:w="3960" w:type="dxa"/>
          </w:tcPr>
          <w:p w14:paraId="041C0365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>Pr</w:t>
            </w:r>
            <w:r>
              <w:rPr>
                <w:rFonts w:ascii="Calibri Light" w:hAnsi="Calibri Light" w:cs="Calibri Light"/>
                <w:sz w:val="18"/>
                <w:szCs w:val="18"/>
              </w:rPr>
              <w:t>ior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modules</w:t>
            </w:r>
            <w:r>
              <w:rPr>
                <w:rFonts w:ascii="Calibri Light" w:hAnsi="Calibri Light" w:cs="Calibri Light"/>
                <w:sz w:val="18"/>
                <w:szCs w:val="18"/>
              </w:rPr>
              <w:t>?</w:t>
            </w:r>
          </w:p>
        </w:tc>
        <w:tc>
          <w:tcPr>
            <w:tcW w:w="6570" w:type="dxa"/>
          </w:tcPr>
          <w:p w14:paraId="41BAF050" w14:textId="76623B39" w:rsidR="00FE039C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Required:</w:t>
            </w:r>
            <w:r>
              <w:rPr>
                <w:rFonts w:ascii="Calibri Light" w:hAnsi="Calibri Light" w:cs="Calibri Light"/>
                <w:sz w:val="18"/>
                <w:szCs w:val="18"/>
              </w:rPr>
              <w:tab/>
            </w:r>
          </w:p>
          <w:p w14:paraId="3BA216DD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Recommended:</w:t>
            </w:r>
          </w:p>
        </w:tc>
      </w:tr>
      <w:tr w:rsidR="00FE039C" w14:paraId="7C9613E1" w14:textId="77777777" w:rsidTr="005A00BE">
        <w:tc>
          <w:tcPr>
            <w:tcW w:w="3960" w:type="dxa"/>
          </w:tcPr>
          <w:p w14:paraId="31139DF5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>Description</w:t>
            </w:r>
          </w:p>
        </w:tc>
        <w:tc>
          <w:tcPr>
            <w:tcW w:w="6570" w:type="dxa"/>
          </w:tcPr>
          <w:p w14:paraId="589F914D" w14:textId="3FF99F1B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Interactive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audio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conversation between coach and </w:t>
            </w:r>
            <w:r>
              <w:rPr>
                <w:rFonts w:ascii="Calibri Light" w:hAnsi="Calibri Light" w:cs="Calibri Light"/>
                <w:sz w:val="18"/>
                <w:szCs w:val="18"/>
              </w:rPr>
              <w:t>participant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based upon a series of questions</w:t>
            </w:r>
          </w:p>
        </w:tc>
      </w:tr>
    </w:tbl>
    <w:p w14:paraId="2485A7EF" w14:textId="77777777" w:rsidR="00FE039C" w:rsidRDefault="00FE039C" w:rsidP="00FE039C">
      <w:pPr>
        <w:rPr>
          <w:rFonts w:ascii="Calibri Light" w:hAnsi="Calibri Light" w:cs="Calibri Light"/>
          <w:sz w:val="18"/>
        </w:rPr>
      </w:pPr>
    </w:p>
    <w:p w14:paraId="368845C8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Introduction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24E9C7D9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3EF84265" w14:textId="77777777" w:rsidR="005105BC" w:rsidRPr="009418C9" w:rsidRDefault="005105BC" w:rsidP="005105BC">
      <w:p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 xml:space="preserve">By now, your brain may have started to have thoughts arising in all of the areas of the map; for some people, their minds will have jumped straight into some thoughts about their purpose, or what they want their future to look like; for others it will be thinking about aspects of the past that might be getting in their way. We all go about this process in different ways. </w:t>
      </w:r>
    </w:p>
    <w:p w14:paraId="12681BF2" w14:textId="1D0A00EA" w:rsidR="005105BC" w:rsidRDefault="005105BC" w:rsidP="005105BC">
      <w:pPr>
        <w:spacing w:before="120"/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 xml:space="preserve">Right now, I want you to capture any thoughts that are arising for you in any of the main areas of the map </w:t>
      </w:r>
      <w:proofErr w:type="spellStart"/>
      <w:r w:rsidRPr="009418C9">
        <w:rPr>
          <w:rFonts w:ascii="Calibri Light" w:hAnsi="Calibri Light" w:cs="Calibri Light"/>
          <w:sz w:val="18"/>
          <w:szCs w:val="18"/>
        </w:rPr>
        <w:t>i.e</w:t>
      </w:r>
      <w:proofErr w:type="spellEnd"/>
      <w:r w:rsidRPr="009418C9">
        <w:rPr>
          <w:rFonts w:ascii="Calibri Light" w:hAnsi="Calibri Light" w:cs="Calibri Light"/>
          <w:sz w:val="18"/>
          <w:szCs w:val="18"/>
        </w:rPr>
        <w:t>:</w:t>
      </w:r>
    </w:p>
    <w:p w14:paraId="42AAAC5D" w14:textId="77777777" w:rsidR="000D04E8" w:rsidRPr="009418C9" w:rsidRDefault="000D04E8" w:rsidP="005105BC">
      <w:pPr>
        <w:spacing w:before="120"/>
        <w:jc w:val="both"/>
        <w:rPr>
          <w:rFonts w:ascii="Calibri Light" w:hAnsi="Calibri Light" w:cs="Calibri Light"/>
          <w:sz w:val="18"/>
          <w:szCs w:val="18"/>
        </w:rPr>
      </w:pPr>
    </w:p>
    <w:p w14:paraId="3F04C6D7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your purpose</w:t>
      </w:r>
    </w:p>
    <w:p w14:paraId="354CFB3A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your future</w:t>
      </w:r>
    </w:p>
    <w:p w14:paraId="654EA0BB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your present state</w:t>
      </w:r>
    </w:p>
    <w:p w14:paraId="14791CC6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your past and your recent past</w:t>
      </w:r>
    </w:p>
    <w:p w14:paraId="05518E8E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the pathway forward</w:t>
      </w:r>
    </w:p>
    <w:p w14:paraId="24D6A106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the resolve that you will need to have</w:t>
      </w:r>
    </w:p>
    <w:p w14:paraId="58EC28F0" w14:textId="77777777" w:rsidR="005105BC" w:rsidRPr="009418C9" w:rsidRDefault="005105BC" w:rsidP="005105BC">
      <w:pPr>
        <w:numPr>
          <w:ilvl w:val="1"/>
          <w:numId w:val="7"/>
        </w:numPr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>the support that you can already see that you will require</w:t>
      </w:r>
    </w:p>
    <w:p w14:paraId="76EB5D25" w14:textId="77777777" w:rsidR="005105BC" w:rsidRDefault="005105BC" w:rsidP="005105BC">
      <w:pPr>
        <w:spacing w:before="120"/>
        <w:jc w:val="both"/>
        <w:rPr>
          <w:rFonts w:ascii="Calibri Light" w:hAnsi="Calibri Light" w:cs="Calibri Light"/>
          <w:sz w:val="18"/>
          <w:szCs w:val="18"/>
        </w:rPr>
      </w:pPr>
      <w:r w:rsidRPr="009418C9">
        <w:rPr>
          <w:rFonts w:ascii="Calibri Light" w:hAnsi="Calibri Light" w:cs="Calibri Light"/>
          <w:sz w:val="18"/>
          <w:szCs w:val="18"/>
        </w:rPr>
        <w:t xml:space="preserve">Again, a </w:t>
      </w:r>
      <w:r>
        <w:rPr>
          <w:rFonts w:ascii="Calibri Light" w:hAnsi="Calibri Light" w:cs="Calibri Light"/>
          <w:sz w:val="18"/>
          <w:szCs w:val="18"/>
        </w:rPr>
        <w:t xml:space="preserve">couple of </w:t>
      </w:r>
      <w:r w:rsidRPr="009418C9">
        <w:rPr>
          <w:rFonts w:ascii="Calibri Light" w:hAnsi="Calibri Light" w:cs="Calibri Light"/>
          <w:sz w:val="18"/>
          <w:szCs w:val="18"/>
        </w:rPr>
        <w:t>reminder</w:t>
      </w:r>
      <w:r>
        <w:rPr>
          <w:rFonts w:ascii="Calibri Light" w:hAnsi="Calibri Light" w:cs="Calibri Light"/>
          <w:sz w:val="18"/>
          <w:szCs w:val="18"/>
        </w:rPr>
        <w:t>s</w:t>
      </w:r>
      <w:r w:rsidRPr="009418C9">
        <w:rPr>
          <w:rFonts w:ascii="Calibri Light" w:hAnsi="Calibri Light" w:cs="Calibri Light"/>
          <w:sz w:val="18"/>
          <w:szCs w:val="18"/>
        </w:rPr>
        <w:t xml:space="preserve">: </w:t>
      </w:r>
    </w:p>
    <w:p w14:paraId="3E614C1A" w14:textId="77777777" w:rsidR="005105BC" w:rsidRDefault="005105BC" w:rsidP="005105BC">
      <w:pPr>
        <w:spacing w:before="12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 xml:space="preserve">One: </w:t>
      </w:r>
      <w:r w:rsidRPr="009418C9">
        <w:rPr>
          <w:rFonts w:ascii="Calibri Light" w:hAnsi="Calibri Light" w:cs="Calibri Light"/>
          <w:sz w:val="18"/>
          <w:szCs w:val="18"/>
        </w:rPr>
        <w:t>Don’t try and ‘get it right’ – just write down any thoughts that come to mind. If nothing comes to mind in any of the areas, that’s OK too.</w:t>
      </w:r>
    </w:p>
    <w:p w14:paraId="35B15E6F" w14:textId="77777777" w:rsidR="005105BC" w:rsidRPr="009418C9" w:rsidRDefault="005105BC" w:rsidP="005105BC">
      <w:pPr>
        <w:spacing w:before="12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Two: Don’t try and capture it all – there’s be plenty of time</w:t>
      </w:r>
    </w:p>
    <w:p w14:paraId="464AA044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2278D3A5" w14:textId="77777777" w:rsidR="00FD0C9E" w:rsidRDefault="00FD0C9E" w:rsidP="00FD0C9E">
      <w:pPr>
        <w:rPr>
          <w:rFonts w:ascii="Calibri Light" w:hAnsi="Calibri Light" w:cs="Calibri Light"/>
          <w:b/>
          <w:bCs/>
          <w:sz w:val="18"/>
          <w:szCs w:val="18"/>
        </w:rPr>
      </w:pPr>
      <w:r>
        <w:rPr>
          <w:rFonts w:ascii="Calibri Light" w:hAnsi="Calibri Light" w:cs="Calibri Light"/>
          <w:b/>
          <w:bCs/>
          <w:sz w:val="18"/>
          <w:szCs w:val="18"/>
        </w:rPr>
        <w:t>Brain-wise impact</w:t>
      </w:r>
    </w:p>
    <w:p w14:paraId="57DF0969" w14:textId="77777777" w:rsidR="00FD0C9E" w:rsidRDefault="00FD0C9E" w:rsidP="00FE039C">
      <w:pPr>
        <w:rPr>
          <w:rFonts w:ascii="Calibri Light" w:hAnsi="Calibri Light" w:cs="Calibri Light"/>
          <w:sz w:val="18"/>
          <w:szCs w:val="18"/>
        </w:rPr>
      </w:pPr>
    </w:p>
    <w:p w14:paraId="37A4A088" w14:textId="77777777" w:rsidR="00FE039C" w:rsidRPr="00B30E9E" w:rsidRDefault="00FE039C" w:rsidP="00FE039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Detailed questions for discussion</w:t>
      </w:r>
    </w:p>
    <w:p w14:paraId="41AF4CEF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5BF5A098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>What are your initial thoughts about your purpose?</w:t>
      </w:r>
    </w:p>
    <w:p w14:paraId="791EC7A6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>What are any additional thoughts you have about your future?</w:t>
      </w:r>
    </w:p>
    <w:p w14:paraId="2CDE22BE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>What are some of things that are going on with you today that are impacting you and need to be addressed?</w:t>
      </w:r>
    </w:p>
    <w:p w14:paraId="60E79B07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lastRenderedPageBreak/>
        <w:t>As you look back, what are some of the things from you past that influence you when you think about moving forward?</w:t>
      </w:r>
    </w:p>
    <w:p w14:paraId="30334ABD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>Has anything happened recently that is impacting your thoughts?</w:t>
      </w:r>
    </w:p>
    <w:p w14:paraId="3AC6FD6B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>What, if anything, has become clear that you need to do?</w:t>
      </w:r>
    </w:p>
    <w:p w14:paraId="7EF4B3A8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 xml:space="preserve">What ideas do you have to ensure that you </w:t>
      </w:r>
      <w:proofErr w:type="gramStart"/>
      <w:r w:rsidRPr="00F514EA">
        <w:rPr>
          <w:rFonts w:ascii="Calibri Light" w:hAnsi="Calibri Light" w:cs="Calibri Light"/>
          <w:sz w:val="18"/>
          <w:szCs w:val="18"/>
        </w:rPr>
        <w:t>actually execute</w:t>
      </w:r>
      <w:proofErr w:type="gramEnd"/>
      <w:r w:rsidRPr="00F514EA">
        <w:rPr>
          <w:rFonts w:ascii="Calibri Light" w:hAnsi="Calibri Light" w:cs="Calibri Light"/>
          <w:sz w:val="18"/>
          <w:szCs w:val="18"/>
        </w:rPr>
        <w:t xml:space="preserve"> the plans that you are going to make?</w:t>
      </w:r>
    </w:p>
    <w:p w14:paraId="0C9D204E" w14:textId="77777777" w:rsidR="005105BC" w:rsidRPr="00F514EA" w:rsidRDefault="005105BC" w:rsidP="005105BC">
      <w:pPr>
        <w:pStyle w:val="ListParagraph"/>
        <w:numPr>
          <w:ilvl w:val="0"/>
          <w:numId w:val="6"/>
        </w:numPr>
        <w:rPr>
          <w:rFonts w:ascii="Calibri Light" w:hAnsi="Calibri Light" w:cs="Calibri Light"/>
          <w:sz w:val="18"/>
          <w:szCs w:val="18"/>
        </w:rPr>
      </w:pPr>
      <w:r w:rsidRPr="00F514EA">
        <w:rPr>
          <w:rFonts w:ascii="Calibri Light" w:hAnsi="Calibri Light" w:cs="Calibri Light"/>
          <w:sz w:val="18"/>
          <w:szCs w:val="18"/>
        </w:rPr>
        <w:t>What ideas do you already have on the type of help you are going to need?</w:t>
      </w:r>
    </w:p>
    <w:p w14:paraId="1C4ABA00" w14:textId="77777777" w:rsidR="00FE039C" w:rsidRPr="00C93C5F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7D274A42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Reference information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6758B338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50E0651A" w14:textId="77777777" w:rsidR="00FE039C" w:rsidRPr="00B30E9E" w:rsidRDefault="00FE039C" w:rsidP="00FE039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 xml:space="preserve">AI contribution </w:t>
      </w:r>
    </w:p>
    <w:p w14:paraId="4B9376A7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733BC732" w14:textId="77777777" w:rsidR="00FE039C" w:rsidRPr="00B30E9E" w:rsidRDefault="00FE039C" w:rsidP="00FE039C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Upfront</w:t>
      </w:r>
    </w:p>
    <w:p w14:paraId="7218FFB6" w14:textId="77777777" w:rsidR="00FE039C" w:rsidRDefault="00FE039C" w:rsidP="00FE039C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During</w:t>
      </w:r>
      <w:r>
        <w:rPr>
          <w:rFonts w:ascii="Calibri Light" w:hAnsi="Calibri Light" w:cs="Calibri Light"/>
          <w:sz w:val="18"/>
          <w:szCs w:val="18"/>
        </w:rPr>
        <w:tab/>
        <w:t>Ask questions</w:t>
      </w:r>
    </w:p>
    <w:p w14:paraId="2B3AE023" w14:textId="475032BD" w:rsidR="00FE039C" w:rsidRPr="00FE039C" w:rsidRDefault="00FE039C" w:rsidP="00FE039C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FE039C">
        <w:rPr>
          <w:rFonts w:ascii="Calibri Light" w:hAnsi="Calibri Light" w:cs="Calibri Light"/>
          <w:sz w:val="18"/>
          <w:szCs w:val="18"/>
        </w:rPr>
        <w:t xml:space="preserve">At end </w:t>
      </w:r>
      <w:r w:rsidRPr="00FE039C"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 xml:space="preserve">Provide </w:t>
      </w:r>
      <w:r w:rsidR="006440D8">
        <w:rPr>
          <w:rFonts w:ascii="Calibri Light" w:hAnsi="Calibri Light" w:cs="Calibri Light"/>
          <w:sz w:val="18"/>
          <w:szCs w:val="18"/>
        </w:rPr>
        <w:t>updated report to include</w:t>
      </w:r>
      <w:r w:rsidR="005105BC">
        <w:rPr>
          <w:rFonts w:ascii="Calibri Light" w:hAnsi="Calibri Light" w:cs="Calibri Light"/>
          <w:sz w:val="18"/>
          <w:szCs w:val="18"/>
        </w:rPr>
        <w:t xml:space="preserve"> their specific responses in the </w:t>
      </w:r>
      <w:r w:rsidR="000D04E8">
        <w:rPr>
          <w:rFonts w:ascii="Calibri Light" w:hAnsi="Calibri Light" w:cs="Calibri Light"/>
          <w:sz w:val="18"/>
          <w:szCs w:val="18"/>
        </w:rPr>
        <w:t xml:space="preserve">relevant </w:t>
      </w:r>
      <w:r w:rsidR="005105BC">
        <w:rPr>
          <w:rFonts w:ascii="Calibri Light" w:hAnsi="Calibri Light" w:cs="Calibri Light"/>
          <w:sz w:val="18"/>
          <w:szCs w:val="18"/>
        </w:rPr>
        <w:t>parts of the Map</w:t>
      </w:r>
    </w:p>
    <w:p w14:paraId="654583C4" w14:textId="60BEBFE6" w:rsidR="0011594D" w:rsidRDefault="00FE039C" w:rsidP="005105BC">
      <w:pPr>
        <w:rPr>
          <w:rFonts w:ascii="Calibri Light" w:hAnsi="Calibri Light" w:cs="Calibri Light"/>
          <w:sz w:val="18"/>
          <w:szCs w:val="18"/>
        </w:rPr>
      </w:pPr>
      <w:r w:rsidRPr="005105BC">
        <w:rPr>
          <w:rFonts w:ascii="Calibri Light" w:hAnsi="Calibri Light" w:cs="Calibri Light"/>
          <w:sz w:val="18"/>
          <w:szCs w:val="18"/>
        </w:rPr>
        <w:t xml:space="preserve"> </w:t>
      </w:r>
    </w:p>
    <w:p w14:paraId="3773FF73" w14:textId="4E958E7F" w:rsidR="00FD0C9E" w:rsidRPr="00B30E9E" w:rsidRDefault="00FD0C9E" w:rsidP="00FD0C9E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A</w:t>
      </w:r>
      <w:r>
        <w:rPr>
          <w:rFonts w:ascii="Calibri Light" w:hAnsi="Calibri Light" w:cs="Calibri Light"/>
          <w:b/>
          <w:bCs/>
          <w:sz w:val="18"/>
          <w:szCs w:val="18"/>
        </w:rPr>
        <w:t xml:space="preserve">dditional Components </w:t>
      </w:r>
    </w:p>
    <w:p w14:paraId="73693389" w14:textId="77777777" w:rsidR="00FD0C9E" w:rsidRPr="005105BC" w:rsidRDefault="00FD0C9E" w:rsidP="005105BC">
      <w:pPr>
        <w:rPr>
          <w:rFonts w:ascii="Calibri Light" w:hAnsi="Calibri Light" w:cs="Calibri Light"/>
          <w:sz w:val="18"/>
          <w:szCs w:val="18"/>
        </w:rPr>
      </w:pPr>
    </w:p>
    <w:sectPr w:rsidR="00FD0C9E" w:rsidRPr="005105BC" w:rsidSect="00FE039C">
      <w:footerReference w:type="default" r:id="rId9"/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C0C3" w14:textId="77777777" w:rsidR="00A761EE" w:rsidRDefault="00A761EE" w:rsidP="0011594D">
      <w:r>
        <w:separator/>
      </w:r>
    </w:p>
  </w:endnote>
  <w:endnote w:type="continuationSeparator" w:id="0">
    <w:p w14:paraId="32DA11BF" w14:textId="77777777" w:rsidR="00A761EE" w:rsidRDefault="00A761EE" w:rsidP="0011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ans Serif">
    <w:altName w:val="Microsoft Sans Serif"/>
    <w:panose1 w:val="020B0604020202020204"/>
    <w:charset w:val="4D"/>
    <w:family w:val="swiss"/>
    <w:notTrueType/>
    <w:pitch w:val="variable"/>
    <w:sig w:usb0="03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6909" w14:textId="243805EF" w:rsidR="0011594D" w:rsidRPr="0011594D" w:rsidRDefault="00AF7168">
    <w:pPr>
      <w:pStyle w:val="Footer"/>
      <w:rPr>
        <w:rFonts w:asciiTheme="majorHAnsi" w:hAnsiTheme="majorHAnsi" w:cstheme="majorHAnsi"/>
        <w:sz w:val="16"/>
        <w:szCs w:val="16"/>
      </w:rPr>
    </w:pPr>
    <w:r w:rsidRPr="002E2D6D">
      <w:rPr>
        <w:noProof/>
      </w:rPr>
      <w:drawing>
        <wp:inline distT="0" distB="0" distL="0" distR="0" wp14:anchorId="14487021" wp14:editId="3A024E59">
          <wp:extent cx="459389" cy="258417"/>
          <wp:effectExtent l="0" t="0" r="0" b="0"/>
          <wp:docPr id="116883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830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165" cy="285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1594D">
      <w:tab/>
    </w:r>
    <w:r w:rsidR="0011594D">
      <w:tab/>
    </w:r>
    <w:r w:rsidR="0011594D" w:rsidRPr="0011594D">
      <w:rPr>
        <w:rFonts w:asciiTheme="majorHAnsi" w:hAnsiTheme="majorHAnsi" w:cstheme="majorHAnsi"/>
        <w:sz w:val="16"/>
        <w:szCs w:val="16"/>
      </w:rPr>
      <w:t>© Oxford Brain Institute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BE6B" w14:textId="77777777" w:rsidR="00A761EE" w:rsidRDefault="00A761EE" w:rsidP="0011594D">
      <w:r>
        <w:separator/>
      </w:r>
    </w:p>
  </w:footnote>
  <w:footnote w:type="continuationSeparator" w:id="0">
    <w:p w14:paraId="1E57C11A" w14:textId="77777777" w:rsidR="00A761EE" w:rsidRDefault="00A761EE" w:rsidP="00115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BD"/>
    <w:multiLevelType w:val="hybridMultilevel"/>
    <w:tmpl w:val="3CEA3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539DD"/>
    <w:multiLevelType w:val="hybridMultilevel"/>
    <w:tmpl w:val="3EC8D2C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18A1272"/>
    <w:multiLevelType w:val="hybridMultilevel"/>
    <w:tmpl w:val="C17A0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85BC2"/>
    <w:multiLevelType w:val="hybridMultilevel"/>
    <w:tmpl w:val="F0547E04"/>
    <w:lvl w:ilvl="0" w:tplc="DBBE8BE2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2545EE3"/>
    <w:multiLevelType w:val="hybridMultilevel"/>
    <w:tmpl w:val="0D606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70B9B"/>
    <w:multiLevelType w:val="hybridMultilevel"/>
    <w:tmpl w:val="C58C2E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37838"/>
    <w:multiLevelType w:val="hybridMultilevel"/>
    <w:tmpl w:val="9A88C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6966">
    <w:abstractNumId w:val="2"/>
  </w:num>
  <w:num w:numId="2" w16cid:durableId="641930565">
    <w:abstractNumId w:val="1"/>
  </w:num>
  <w:num w:numId="3" w16cid:durableId="454831089">
    <w:abstractNumId w:val="4"/>
  </w:num>
  <w:num w:numId="4" w16cid:durableId="1383364128">
    <w:abstractNumId w:val="0"/>
  </w:num>
  <w:num w:numId="5" w16cid:durableId="1339388094">
    <w:abstractNumId w:val="3"/>
  </w:num>
  <w:num w:numId="6" w16cid:durableId="549659636">
    <w:abstractNumId w:val="5"/>
  </w:num>
  <w:num w:numId="7" w16cid:durableId="1148744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D"/>
    <w:rsid w:val="00067D05"/>
    <w:rsid w:val="00091183"/>
    <w:rsid w:val="000A0802"/>
    <w:rsid w:val="000D04E8"/>
    <w:rsid w:val="000E049A"/>
    <w:rsid w:val="000E3352"/>
    <w:rsid w:val="000E3445"/>
    <w:rsid w:val="0011594D"/>
    <w:rsid w:val="0014772C"/>
    <w:rsid w:val="001508B8"/>
    <w:rsid w:val="0015542A"/>
    <w:rsid w:val="00185235"/>
    <w:rsid w:val="0019356E"/>
    <w:rsid w:val="001A40C7"/>
    <w:rsid w:val="001B641D"/>
    <w:rsid w:val="002262AB"/>
    <w:rsid w:val="00233A90"/>
    <w:rsid w:val="002403C3"/>
    <w:rsid w:val="00290D0A"/>
    <w:rsid w:val="00295524"/>
    <w:rsid w:val="002A2947"/>
    <w:rsid w:val="002A4233"/>
    <w:rsid w:val="002C368F"/>
    <w:rsid w:val="0031088E"/>
    <w:rsid w:val="00321612"/>
    <w:rsid w:val="00356758"/>
    <w:rsid w:val="00365BEA"/>
    <w:rsid w:val="0037017E"/>
    <w:rsid w:val="00377AC9"/>
    <w:rsid w:val="003D21FF"/>
    <w:rsid w:val="003F39BD"/>
    <w:rsid w:val="0040775B"/>
    <w:rsid w:val="00435890"/>
    <w:rsid w:val="00447E14"/>
    <w:rsid w:val="00481E4B"/>
    <w:rsid w:val="0048569D"/>
    <w:rsid w:val="004D5EF8"/>
    <w:rsid w:val="004E3729"/>
    <w:rsid w:val="004F6ADA"/>
    <w:rsid w:val="00503961"/>
    <w:rsid w:val="0050469D"/>
    <w:rsid w:val="005105BC"/>
    <w:rsid w:val="00510F22"/>
    <w:rsid w:val="005654C8"/>
    <w:rsid w:val="00565FDF"/>
    <w:rsid w:val="00566DB6"/>
    <w:rsid w:val="005A4E55"/>
    <w:rsid w:val="005B2192"/>
    <w:rsid w:val="005B7E66"/>
    <w:rsid w:val="005C1E01"/>
    <w:rsid w:val="005E510F"/>
    <w:rsid w:val="00611442"/>
    <w:rsid w:val="006118DC"/>
    <w:rsid w:val="00616AC3"/>
    <w:rsid w:val="006400A3"/>
    <w:rsid w:val="006440D8"/>
    <w:rsid w:val="0067295F"/>
    <w:rsid w:val="00675CF8"/>
    <w:rsid w:val="0068564B"/>
    <w:rsid w:val="006A790B"/>
    <w:rsid w:val="006C4B7D"/>
    <w:rsid w:val="006C6975"/>
    <w:rsid w:val="00713537"/>
    <w:rsid w:val="00716FDF"/>
    <w:rsid w:val="00732C84"/>
    <w:rsid w:val="00756D6A"/>
    <w:rsid w:val="0075782A"/>
    <w:rsid w:val="00771ABE"/>
    <w:rsid w:val="00813BBC"/>
    <w:rsid w:val="00813C97"/>
    <w:rsid w:val="00817242"/>
    <w:rsid w:val="008811B1"/>
    <w:rsid w:val="00890809"/>
    <w:rsid w:val="008951E8"/>
    <w:rsid w:val="008960C8"/>
    <w:rsid w:val="008A0958"/>
    <w:rsid w:val="008A27FC"/>
    <w:rsid w:val="008B2781"/>
    <w:rsid w:val="008C4A07"/>
    <w:rsid w:val="008D228D"/>
    <w:rsid w:val="008F4085"/>
    <w:rsid w:val="009073D8"/>
    <w:rsid w:val="00932E79"/>
    <w:rsid w:val="009552F5"/>
    <w:rsid w:val="00977806"/>
    <w:rsid w:val="0099419D"/>
    <w:rsid w:val="009C4793"/>
    <w:rsid w:val="00A50EA0"/>
    <w:rsid w:val="00A5590B"/>
    <w:rsid w:val="00A761EE"/>
    <w:rsid w:val="00AA7A3F"/>
    <w:rsid w:val="00AC3F4C"/>
    <w:rsid w:val="00AD1232"/>
    <w:rsid w:val="00AF7168"/>
    <w:rsid w:val="00B17E05"/>
    <w:rsid w:val="00B25DDA"/>
    <w:rsid w:val="00B46091"/>
    <w:rsid w:val="00B709F6"/>
    <w:rsid w:val="00B722CE"/>
    <w:rsid w:val="00B846F6"/>
    <w:rsid w:val="00B93211"/>
    <w:rsid w:val="00C311CC"/>
    <w:rsid w:val="00C35BF1"/>
    <w:rsid w:val="00C73204"/>
    <w:rsid w:val="00C93C5F"/>
    <w:rsid w:val="00CB2AE1"/>
    <w:rsid w:val="00CD2422"/>
    <w:rsid w:val="00D6203B"/>
    <w:rsid w:val="00D73118"/>
    <w:rsid w:val="00D8327C"/>
    <w:rsid w:val="00D85E83"/>
    <w:rsid w:val="00DA08F1"/>
    <w:rsid w:val="00DD3049"/>
    <w:rsid w:val="00DF37DC"/>
    <w:rsid w:val="00DF50AD"/>
    <w:rsid w:val="00E63E6F"/>
    <w:rsid w:val="00E662CB"/>
    <w:rsid w:val="00E6683E"/>
    <w:rsid w:val="00E82B43"/>
    <w:rsid w:val="00E96D5B"/>
    <w:rsid w:val="00E96E87"/>
    <w:rsid w:val="00EE5A13"/>
    <w:rsid w:val="00F04FF7"/>
    <w:rsid w:val="00F9089B"/>
    <w:rsid w:val="00FB2072"/>
    <w:rsid w:val="00FD0C9E"/>
    <w:rsid w:val="00FD4AAC"/>
    <w:rsid w:val="00FD55DC"/>
    <w:rsid w:val="00FD6E7A"/>
    <w:rsid w:val="00FE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627"/>
  <w15:chartTrackingRefBased/>
  <w15:docId w15:val="{BD021153-CD6A-6B41-B00B-CF4E4E2B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04"/>
    <w:rPr>
      <w:rFonts w:ascii="New York" w:eastAsia="Times New Roman" w:hAnsi="New York" w:cs="MS Sans Seri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94D"/>
    <w:rPr>
      <w:rFonts w:ascii="New York" w:eastAsia="Times New Roman" w:hAnsi="New York" w:cs="MS Sans Serif"/>
      <w:szCs w:val="20"/>
    </w:rPr>
  </w:style>
  <w:style w:type="paragraph" w:styleId="Footer">
    <w:name w:val="footer"/>
    <w:basedOn w:val="Normal"/>
    <w:link w:val="Foot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94D"/>
    <w:rPr>
      <w:rFonts w:ascii="New York" w:eastAsia="Times New Roman" w:hAnsi="New York" w:cs="MS Sans Serif"/>
      <w:szCs w:val="20"/>
    </w:rPr>
  </w:style>
  <w:style w:type="character" w:styleId="Hyperlink">
    <w:name w:val="Hyperlink"/>
    <w:basedOn w:val="DefaultParagraphFont"/>
    <w:uiPriority w:val="99"/>
    <w:unhideWhenUsed/>
    <w:rsid w:val="00485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9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1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PD/Library/Group%20Containers/UBF8T346G9.Office/User%20Content.localized/Templates.localized/PYL%20Modu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PYL Modules.dotx</Template>
  <TotalTime>285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Dixon</dc:creator>
  <cp:keywords/>
  <dc:description/>
  <cp:lastModifiedBy>Henry Dixon</cp:lastModifiedBy>
  <cp:revision>55</cp:revision>
  <cp:lastPrinted>2025-07-22T17:11:00Z</cp:lastPrinted>
  <dcterms:created xsi:type="dcterms:W3CDTF">2021-12-21T20:36:00Z</dcterms:created>
  <dcterms:modified xsi:type="dcterms:W3CDTF">2025-07-29T18:32:00Z</dcterms:modified>
</cp:coreProperties>
</file>