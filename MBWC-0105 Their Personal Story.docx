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8FE53" w14:textId="77777777" w:rsidR="00FC6B0A" w:rsidRDefault="00FC6B0A" w:rsidP="00C73204">
      <w:pPr>
        <w:rPr>
          <w:rFonts w:ascii="Book Antiqua" w:hAnsi="Book Antiqua"/>
          <w:color w:val="FF0000"/>
        </w:rPr>
      </w:pPr>
    </w:p>
    <w:p w14:paraId="2CB7B33E" w14:textId="2D07C036" w:rsidR="0011594D" w:rsidRDefault="006A1263" w:rsidP="006A1263">
      <w:r w:rsidRPr="007913CC">
        <w:rPr>
          <w:noProof/>
        </w:rPr>
        <w:drawing>
          <wp:inline distT="0" distB="0" distL="0" distR="0" wp14:anchorId="608F72B4" wp14:editId="7A3051E8">
            <wp:extent cx="3287323" cy="1849120"/>
            <wp:effectExtent l="0" t="0" r="2540" b="5080"/>
            <wp:docPr id="10" name="Picture 9" descr="A person sitting on a rock looking at a valley below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9E189F0A-A1E9-3D40-A399-17C75C1876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person sitting on a rock looking at a valley below&#10;&#10;Description automatically generated with low confidence">
                      <a:extLst>
                        <a:ext uri="{FF2B5EF4-FFF2-40B4-BE49-F238E27FC236}">
                          <a16:creationId xmlns:a16="http://schemas.microsoft.com/office/drawing/2014/main" id="{9E189F0A-A1E9-3D40-A399-17C75C1876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t="15730"/>
                    <a:stretch/>
                  </pic:blipFill>
                  <pic:spPr>
                    <a:xfrm>
                      <a:off x="0" y="0"/>
                      <a:ext cx="3398933" cy="191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="00F91C44">
        <w:rPr>
          <w:noProof/>
        </w:rPr>
        <w:drawing>
          <wp:inline distT="0" distB="0" distL="0" distR="0" wp14:anchorId="1D659656" wp14:editId="5FF3743B">
            <wp:extent cx="2759698" cy="1839884"/>
            <wp:effectExtent l="0" t="0" r="0" b="1905"/>
            <wp:docPr id="1718605819" name="Picture 1" descr="A person in a football uni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05819" name="Picture 1" descr="A person in a football unifor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2494" cy="185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B185" w14:textId="70C61288" w:rsidR="0019356E" w:rsidRDefault="0019356E" w:rsidP="0011594D"/>
    <w:p w14:paraId="79C1D5BA" w14:textId="77777777" w:rsidR="0019356E" w:rsidRDefault="0019356E" w:rsidP="0011594D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960"/>
        <w:gridCol w:w="6570"/>
      </w:tblGrid>
      <w:tr w:rsidR="0011594D" w14:paraId="523E9937" w14:textId="77777777" w:rsidTr="006A1263">
        <w:tc>
          <w:tcPr>
            <w:tcW w:w="3960" w:type="dxa"/>
          </w:tcPr>
          <w:p w14:paraId="1E641CC1" w14:textId="0E626F4D" w:rsidR="0011594D" w:rsidRPr="00C93C5F" w:rsidRDefault="00A5590B" w:rsidP="0046518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>Discussion</w:t>
            </w:r>
            <w:r w:rsidR="0011594D" w:rsidRPr="00C93C5F">
              <w:rPr>
                <w:rFonts w:ascii="Calibri Light" w:hAnsi="Calibri Light" w:cs="Calibri Light"/>
                <w:sz w:val="18"/>
                <w:szCs w:val="18"/>
              </w:rPr>
              <w:t xml:space="preserve"> Name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 and </w:t>
            </w:r>
            <w:r w:rsidR="00052AE4">
              <w:rPr>
                <w:rFonts w:ascii="Calibri Light" w:hAnsi="Calibri Light" w:cs="Calibri Light"/>
                <w:sz w:val="18"/>
                <w:szCs w:val="18"/>
              </w:rPr>
              <w:t xml:space="preserve">module 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>number</w:t>
            </w:r>
            <w:r w:rsidR="0058696A">
              <w:rPr>
                <w:rFonts w:ascii="Calibri Light" w:hAnsi="Calibri Light" w:cs="Calibri Light"/>
                <w:sz w:val="18"/>
                <w:szCs w:val="18"/>
              </w:rPr>
              <w:t xml:space="preserve"> </w:t>
            </w:r>
            <w:r w:rsidR="0058696A" w:rsidRPr="0058696A">
              <w:rPr>
                <w:rFonts w:ascii="Calibri Light" w:hAnsi="Calibri Light" w:cs="Calibri Light"/>
                <w:sz w:val="18"/>
                <w:szCs w:val="18"/>
                <w:vertAlign w:val="superscript"/>
              </w:rPr>
              <w:t>(</w:t>
            </w:r>
            <w:r w:rsidR="0058696A" w:rsidRPr="0058696A">
              <w:rPr>
                <w:rStyle w:val="FootnoteReference"/>
                <w:rFonts w:ascii="Calibri Light" w:hAnsi="Calibri Light" w:cs="Calibri Light"/>
                <w:sz w:val="18"/>
                <w:szCs w:val="18"/>
              </w:rPr>
              <w:footnoteReference w:id="1"/>
            </w:r>
            <w:r w:rsidR="0058696A" w:rsidRPr="0058696A">
              <w:rPr>
                <w:rFonts w:ascii="Calibri Light" w:hAnsi="Calibri Light" w:cs="Calibri Light"/>
                <w:sz w:val="18"/>
                <w:szCs w:val="18"/>
                <w:vertAlign w:val="superscript"/>
              </w:rPr>
              <w:t>)</w:t>
            </w:r>
          </w:p>
        </w:tc>
        <w:tc>
          <w:tcPr>
            <w:tcW w:w="6570" w:type="dxa"/>
          </w:tcPr>
          <w:p w14:paraId="01AFD9AE" w14:textId="4C64A0E0" w:rsidR="0011594D" w:rsidRPr="00C93C5F" w:rsidRDefault="00CE6474" w:rsidP="0046518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E6474">
              <w:rPr>
                <w:rFonts w:ascii="Calibri Light" w:hAnsi="Calibri Light" w:cs="Calibri Light"/>
                <w:sz w:val="18"/>
                <w:szCs w:val="18"/>
              </w:rPr>
              <w:t>MBWC-0105 Their Personal Story</w:t>
            </w:r>
          </w:p>
        </w:tc>
      </w:tr>
      <w:tr w:rsidR="0011594D" w14:paraId="03B3E7A6" w14:textId="77777777" w:rsidTr="006A1263">
        <w:tc>
          <w:tcPr>
            <w:tcW w:w="3960" w:type="dxa"/>
          </w:tcPr>
          <w:p w14:paraId="4688A4E1" w14:textId="21FC5A8D" w:rsidR="0011594D" w:rsidRPr="00C93C5F" w:rsidRDefault="00052AE4" w:rsidP="0046518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>Desired o</w:t>
            </w:r>
            <w:r w:rsidR="00C93C5F" w:rsidRPr="00C93C5F">
              <w:rPr>
                <w:rFonts w:ascii="Calibri Light" w:hAnsi="Calibri Light" w:cs="Calibri Light"/>
                <w:sz w:val="18"/>
                <w:szCs w:val="18"/>
              </w:rPr>
              <w:t>utcome</w:t>
            </w:r>
            <w:r w:rsidR="0011594D" w:rsidRPr="00C93C5F">
              <w:rPr>
                <w:rFonts w:ascii="Calibri Light" w:hAnsi="Calibri Light" w:cs="Calibri Light"/>
                <w:sz w:val="18"/>
                <w:szCs w:val="18"/>
              </w:rPr>
              <w:t xml:space="preserve"> </w:t>
            </w:r>
            <w:r>
              <w:rPr>
                <w:rFonts w:ascii="Calibri Light" w:hAnsi="Calibri Light" w:cs="Calibri Light"/>
                <w:sz w:val="18"/>
                <w:szCs w:val="18"/>
              </w:rPr>
              <w:t>for module</w:t>
            </w:r>
          </w:p>
        </w:tc>
        <w:tc>
          <w:tcPr>
            <w:tcW w:w="6570" w:type="dxa"/>
          </w:tcPr>
          <w:p w14:paraId="032A2AAD" w14:textId="43415329" w:rsidR="0011594D" w:rsidRPr="00C93C5F" w:rsidRDefault="00CE6474" w:rsidP="0046518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Capturing their story and getting to know them </w:t>
            </w:r>
          </w:p>
        </w:tc>
      </w:tr>
      <w:tr w:rsidR="008C4A07" w14:paraId="044EFF24" w14:textId="77777777" w:rsidTr="006A1263">
        <w:tc>
          <w:tcPr>
            <w:tcW w:w="3960" w:type="dxa"/>
          </w:tcPr>
          <w:p w14:paraId="4CA00175" w14:textId="29F62350" w:rsidR="008C4A07" w:rsidRPr="00C93C5F" w:rsidRDefault="008C4A07" w:rsidP="0046518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>Content</w:t>
            </w:r>
            <w:r w:rsidR="00CE6474">
              <w:rPr>
                <w:rFonts w:ascii="Calibri Light" w:hAnsi="Calibri Light" w:cs="Calibri Light"/>
                <w:sz w:val="18"/>
                <w:szCs w:val="18"/>
              </w:rPr>
              <w:t>/</w:t>
            </w:r>
            <w:r w:rsidR="00CE6474" w:rsidRPr="00C93C5F">
              <w:rPr>
                <w:rFonts w:ascii="Calibri Light" w:hAnsi="Calibri Light" w:cs="Calibri Light"/>
                <w:sz w:val="18"/>
                <w:szCs w:val="18"/>
              </w:rPr>
              <w:t xml:space="preserve"> Description</w:t>
            </w:r>
          </w:p>
        </w:tc>
        <w:tc>
          <w:tcPr>
            <w:tcW w:w="6570" w:type="dxa"/>
          </w:tcPr>
          <w:p w14:paraId="3164D513" w14:textId="4959E577" w:rsidR="008C4A07" w:rsidRPr="00C93C5F" w:rsidRDefault="00CE6474" w:rsidP="0046518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Q &amp; A and discussion </w:t>
            </w:r>
          </w:p>
        </w:tc>
      </w:tr>
      <w:tr w:rsidR="0011594D" w14:paraId="6E9E22C4" w14:textId="77777777" w:rsidTr="006A1263">
        <w:tc>
          <w:tcPr>
            <w:tcW w:w="3960" w:type="dxa"/>
          </w:tcPr>
          <w:p w14:paraId="4963BFD7" w14:textId="6A6CE0EE" w:rsidR="0011594D" w:rsidRPr="00C93C5F" w:rsidRDefault="0011594D" w:rsidP="0046518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Average Length of time for </w:t>
            </w:r>
            <w:r w:rsidR="0016471A">
              <w:rPr>
                <w:rFonts w:ascii="Calibri Light" w:hAnsi="Calibri Light" w:cs="Calibri Light"/>
                <w:sz w:val="18"/>
                <w:szCs w:val="18"/>
              </w:rPr>
              <w:t>module</w:t>
            </w:r>
            <w:r w:rsidR="00A5590B" w:rsidRPr="00C93C5F">
              <w:rPr>
                <w:rFonts w:ascii="Calibri Light" w:hAnsi="Calibri Light" w:cs="Calibri Light"/>
                <w:sz w:val="18"/>
                <w:szCs w:val="18"/>
              </w:rPr>
              <w:t xml:space="preserve"> </w:t>
            </w:r>
            <w:r w:rsidRPr="00C93C5F">
              <w:rPr>
                <w:rFonts w:ascii="Calibri Light" w:hAnsi="Calibri Light" w:cs="Calibri Light"/>
                <w:sz w:val="18"/>
                <w:szCs w:val="18"/>
              </w:rPr>
              <w:t xml:space="preserve"> </w:t>
            </w:r>
          </w:p>
        </w:tc>
        <w:tc>
          <w:tcPr>
            <w:tcW w:w="6570" w:type="dxa"/>
          </w:tcPr>
          <w:p w14:paraId="12C36FA1" w14:textId="5D0512FC" w:rsidR="0011594D" w:rsidRPr="00C93C5F" w:rsidRDefault="00CE6474" w:rsidP="0046518E">
            <w:pPr>
              <w:spacing w:before="120" w:after="120"/>
              <w:rPr>
                <w:rFonts w:ascii="Calibri Light" w:hAnsi="Calibri Light" w:cs="Calibri Light"/>
                <w:sz w:val="18"/>
                <w:szCs w:val="18"/>
              </w:rPr>
            </w:pPr>
            <w:r>
              <w:rPr>
                <w:rFonts w:ascii="Calibri Light" w:hAnsi="Calibri Light" w:cs="Calibri Light"/>
                <w:sz w:val="18"/>
                <w:szCs w:val="18"/>
              </w:rPr>
              <w:t xml:space="preserve">1 to 2 hours </w:t>
            </w:r>
          </w:p>
        </w:tc>
      </w:tr>
    </w:tbl>
    <w:p w14:paraId="496FC837" w14:textId="77777777" w:rsidR="00C93C5F" w:rsidRDefault="00C93C5F" w:rsidP="0011594D">
      <w:pPr>
        <w:rPr>
          <w:rFonts w:ascii="Calibri Light" w:hAnsi="Calibri Light" w:cs="Calibri Light"/>
          <w:sz w:val="18"/>
        </w:rPr>
      </w:pPr>
    </w:p>
    <w:p w14:paraId="5D637CFD" w14:textId="389B9660" w:rsidR="00B30E9E" w:rsidRDefault="00B30E9E" w:rsidP="0011594D">
      <w:p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Introduction</w:t>
      </w:r>
      <w:r>
        <w:rPr>
          <w:rFonts w:ascii="Calibri Light" w:hAnsi="Calibri Light" w:cs="Calibri Light"/>
          <w:sz w:val="18"/>
          <w:szCs w:val="18"/>
        </w:rPr>
        <w:t xml:space="preserve"> (Define whether video, recorded ppt, text or mixture)</w:t>
      </w:r>
    </w:p>
    <w:p w14:paraId="37634118" w14:textId="77777777" w:rsidR="00B30E9E" w:rsidRDefault="00B30E9E" w:rsidP="0011594D">
      <w:pPr>
        <w:rPr>
          <w:rFonts w:ascii="Calibri Light" w:hAnsi="Calibri Light" w:cs="Calibri Light"/>
          <w:sz w:val="18"/>
          <w:szCs w:val="18"/>
        </w:rPr>
      </w:pPr>
    </w:p>
    <w:p w14:paraId="4C2CFBF4" w14:textId="77777777" w:rsidR="006A094C" w:rsidRPr="00B30E9E" w:rsidRDefault="006A094C" w:rsidP="006A094C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Detailed questions for discussion</w:t>
      </w:r>
    </w:p>
    <w:p w14:paraId="74CA9A00" w14:textId="77777777" w:rsidR="006A094C" w:rsidRDefault="006A094C" w:rsidP="006A094C">
      <w:pPr>
        <w:rPr>
          <w:rFonts w:ascii="Calibri Light" w:hAnsi="Calibri Light" w:cs="Calibri Light"/>
          <w:sz w:val="18"/>
          <w:szCs w:val="18"/>
        </w:rPr>
      </w:pPr>
    </w:p>
    <w:p w14:paraId="3EA99DC3" w14:textId="3A20AE26" w:rsidR="00CE6474" w:rsidRDefault="00CE6474" w:rsidP="00CE6474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Employment status</w:t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</w:r>
    </w:p>
    <w:p w14:paraId="0C161A8F" w14:textId="77777777" w:rsidR="00CE6474" w:rsidRDefault="00CE6474" w:rsidP="00CE6474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 w:rsidRPr="00316F1F">
        <w:rPr>
          <w:rFonts w:ascii="Calibri Light" w:hAnsi="Calibri Light" w:cs="Calibri Light"/>
          <w:sz w:val="18"/>
          <w:szCs w:val="18"/>
        </w:rPr>
        <w:t>Role and role level</w:t>
      </w:r>
    </w:p>
    <w:p w14:paraId="470595D3" w14:textId="77777777" w:rsidR="00CE6474" w:rsidRPr="00316F1F" w:rsidRDefault="00CE6474" w:rsidP="00CE6474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Social context</w:t>
      </w:r>
    </w:p>
    <w:p w14:paraId="3C518A22" w14:textId="77777777" w:rsidR="00CE6474" w:rsidRDefault="00CE6474" w:rsidP="00CE6474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Their background story</w:t>
      </w:r>
    </w:p>
    <w:p w14:paraId="1F2D02F6" w14:textId="77777777" w:rsidR="00CE6474" w:rsidRDefault="00CE6474" w:rsidP="00CE6474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Why they are here</w:t>
      </w:r>
    </w:p>
    <w:p w14:paraId="1CD74B38" w14:textId="77777777" w:rsidR="00CE6474" w:rsidRDefault="00CE6474" w:rsidP="00CE6474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Outline the process</w:t>
      </w:r>
    </w:p>
    <w:p w14:paraId="0A6D717F" w14:textId="77777777" w:rsidR="00CE6474" w:rsidRDefault="00CE6474" w:rsidP="00CE6474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Anything else?</w:t>
      </w:r>
    </w:p>
    <w:p w14:paraId="515AB4BA" w14:textId="649A6A30" w:rsidR="009A7F08" w:rsidRDefault="009A7F08" w:rsidP="00CE6474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The brain</w:t>
      </w:r>
    </w:p>
    <w:p w14:paraId="580A3EE0" w14:textId="40E2E674" w:rsidR="009A7F08" w:rsidRDefault="009A7F08" w:rsidP="00CE6474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>Journalling</w:t>
      </w:r>
    </w:p>
    <w:p w14:paraId="23A7D9EC" w14:textId="77777777" w:rsidR="00CE6474" w:rsidRDefault="00CE6474" w:rsidP="00CE6474">
      <w:pPr>
        <w:pStyle w:val="ListParagraph"/>
        <w:numPr>
          <w:ilvl w:val="0"/>
          <w:numId w:val="4"/>
        </w:numPr>
        <w:rPr>
          <w:rFonts w:ascii="Calibri Light" w:hAnsi="Calibri Light" w:cs="Calibri Light"/>
          <w:sz w:val="18"/>
          <w:szCs w:val="18"/>
        </w:rPr>
      </w:pPr>
      <w:r>
        <w:rPr>
          <w:rFonts w:ascii="Calibri Light" w:hAnsi="Calibri Light" w:cs="Calibri Light"/>
          <w:sz w:val="18"/>
          <w:szCs w:val="18"/>
        </w:rPr>
        <w:t xml:space="preserve">Establish ground rules </w:t>
      </w:r>
    </w:p>
    <w:p w14:paraId="4A121128" w14:textId="77777777" w:rsidR="00CE6474" w:rsidRDefault="00CE6474" w:rsidP="00CE6474">
      <w:pPr>
        <w:pStyle w:val="ListParagraph"/>
        <w:rPr>
          <w:rFonts w:ascii="Calibri Light" w:hAnsi="Calibri Light" w:cs="Calibri Light"/>
          <w:sz w:val="18"/>
          <w:szCs w:val="18"/>
        </w:rPr>
      </w:pPr>
    </w:p>
    <w:p w14:paraId="4952CBAB" w14:textId="085C38D0" w:rsidR="00CE6474" w:rsidRPr="00CE6474" w:rsidRDefault="00CE6474" w:rsidP="00CE6474">
      <w:pPr>
        <w:rPr>
          <w:rFonts w:ascii="Calibri Light" w:hAnsi="Calibri Light" w:cs="Calibri Light"/>
          <w:b/>
          <w:bCs/>
          <w:sz w:val="18"/>
          <w:szCs w:val="18"/>
        </w:rPr>
      </w:pPr>
      <w:r w:rsidRPr="00CE6474">
        <w:rPr>
          <w:rFonts w:ascii="Calibri Light" w:hAnsi="Calibri Light" w:cs="Calibri Light"/>
          <w:b/>
          <w:bCs/>
          <w:sz w:val="18"/>
          <w:szCs w:val="18"/>
        </w:rPr>
        <w:t>Brain-wise impact</w:t>
      </w:r>
    </w:p>
    <w:p w14:paraId="2B90D164" w14:textId="77777777" w:rsidR="006A094C" w:rsidRPr="00C93C5F" w:rsidRDefault="006A094C" w:rsidP="006A094C">
      <w:pPr>
        <w:rPr>
          <w:rFonts w:ascii="Calibri Light" w:hAnsi="Calibri Light" w:cs="Calibri Light"/>
          <w:sz w:val="18"/>
          <w:szCs w:val="18"/>
        </w:rPr>
      </w:pPr>
    </w:p>
    <w:p w14:paraId="6DBDC1E4" w14:textId="77777777" w:rsidR="006A094C" w:rsidRDefault="006A094C" w:rsidP="006A094C">
      <w:p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>Reference information</w:t>
      </w:r>
      <w:r>
        <w:rPr>
          <w:rFonts w:ascii="Calibri Light" w:hAnsi="Calibri Light" w:cs="Calibri Light"/>
          <w:sz w:val="18"/>
          <w:szCs w:val="18"/>
        </w:rPr>
        <w:t xml:space="preserve"> (Define whether video, recorded ppt, text or mixture)</w:t>
      </w:r>
    </w:p>
    <w:p w14:paraId="2F384184" w14:textId="77777777" w:rsidR="006A094C" w:rsidRDefault="006A094C" w:rsidP="006A094C">
      <w:pPr>
        <w:rPr>
          <w:rFonts w:ascii="Calibri Light" w:hAnsi="Calibri Light" w:cs="Calibri Light"/>
          <w:sz w:val="18"/>
          <w:szCs w:val="18"/>
        </w:rPr>
      </w:pPr>
    </w:p>
    <w:p w14:paraId="1C36252B" w14:textId="77777777" w:rsidR="006A094C" w:rsidRPr="00B30E9E" w:rsidRDefault="006A094C" w:rsidP="006A094C">
      <w:pPr>
        <w:rPr>
          <w:rFonts w:ascii="Calibri Light" w:hAnsi="Calibri Light" w:cs="Calibri Light"/>
          <w:b/>
          <w:bCs/>
          <w:sz w:val="18"/>
          <w:szCs w:val="18"/>
        </w:rPr>
      </w:pPr>
      <w:r w:rsidRPr="00B30E9E">
        <w:rPr>
          <w:rFonts w:ascii="Calibri Light" w:hAnsi="Calibri Light" w:cs="Calibri Light"/>
          <w:b/>
          <w:bCs/>
          <w:sz w:val="18"/>
          <w:szCs w:val="18"/>
        </w:rPr>
        <w:t xml:space="preserve">AI contribution </w:t>
      </w:r>
    </w:p>
    <w:p w14:paraId="643CAFA5" w14:textId="77777777" w:rsidR="006A094C" w:rsidRDefault="006A094C" w:rsidP="006A094C">
      <w:pPr>
        <w:rPr>
          <w:rFonts w:ascii="Calibri Light" w:hAnsi="Calibri Light" w:cs="Calibri Light"/>
          <w:sz w:val="18"/>
          <w:szCs w:val="18"/>
        </w:rPr>
      </w:pPr>
    </w:p>
    <w:p w14:paraId="072B42A8" w14:textId="77777777" w:rsidR="006A094C" w:rsidRPr="00B30E9E" w:rsidRDefault="006A094C" w:rsidP="006A094C">
      <w:pPr>
        <w:pStyle w:val="ListParagraph"/>
        <w:numPr>
          <w:ilvl w:val="0"/>
          <w:numId w:val="5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t>Upfront</w:t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  <w:t>???</w:t>
      </w:r>
    </w:p>
    <w:p w14:paraId="21A8E839" w14:textId="77777777" w:rsidR="006A094C" w:rsidRPr="00B30E9E" w:rsidRDefault="006A094C" w:rsidP="006A094C">
      <w:pPr>
        <w:pStyle w:val="ListParagraph"/>
        <w:numPr>
          <w:ilvl w:val="0"/>
          <w:numId w:val="5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t>During</w:t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  <w:t>???</w:t>
      </w:r>
    </w:p>
    <w:p w14:paraId="67E1873B" w14:textId="77777777" w:rsidR="006A094C" w:rsidRPr="00B30E9E" w:rsidRDefault="006A094C" w:rsidP="006A094C">
      <w:pPr>
        <w:pStyle w:val="ListParagraph"/>
        <w:numPr>
          <w:ilvl w:val="0"/>
          <w:numId w:val="5"/>
        </w:numPr>
        <w:rPr>
          <w:rFonts w:ascii="Calibri Light" w:hAnsi="Calibri Light" w:cs="Calibri Light"/>
          <w:sz w:val="18"/>
          <w:szCs w:val="18"/>
        </w:rPr>
      </w:pPr>
      <w:r w:rsidRPr="00B30E9E">
        <w:rPr>
          <w:rFonts w:ascii="Calibri Light" w:hAnsi="Calibri Light" w:cs="Calibri Light"/>
          <w:sz w:val="18"/>
          <w:szCs w:val="18"/>
        </w:rPr>
        <w:t xml:space="preserve">At end </w:t>
      </w:r>
      <w:r>
        <w:rPr>
          <w:rFonts w:ascii="Calibri Light" w:hAnsi="Calibri Light" w:cs="Calibri Light"/>
          <w:sz w:val="18"/>
          <w:szCs w:val="18"/>
        </w:rPr>
        <w:tab/>
      </w:r>
      <w:r>
        <w:rPr>
          <w:rFonts w:ascii="Calibri Light" w:hAnsi="Calibri Light" w:cs="Calibri Light"/>
          <w:sz w:val="18"/>
          <w:szCs w:val="18"/>
        </w:rPr>
        <w:tab/>
        <w:t>Print out account information sheet as part of overall report</w:t>
      </w:r>
    </w:p>
    <w:p w14:paraId="520DC8EF" w14:textId="77777777" w:rsidR="006A094C" w:rsidRDefault="006A094C" w:rsidP="006A094C">
      <w:pPr>
        <w:rPr>
          <w:rFonts w:ascii="Calibri Light" w:hAnsi="Calibri Light" w:cs="Calibri Light"/>
          <w:sz w:val="18"/>
        </w:rPr>
      </w:pPr>
    </w:p>
    <w:p w14:paraId="63EB84AD" w14:textId="0E8BEF3C" w:rsidR="00326C5F" w:rsidRPr="00326C5F" w:rsidRDefault="00326C5F" w:rsidP="00326C5F">
      <w:pPr>
        <w:rPr>
          <w:rFonts w:ascii="Calibri Light" w:hAnsi="Calibri Light" w:cs="Calibri Light"/>
          <w:sz w:val="18"/>
          <w:szCs w:val="18"/>
        </w:rPr>
      </w:pPr>
    </w:p>
    <w:p w14:paraId="2510811E" w14:textId="77777777" w:rsidR="0057025D" w:rsidRPr="0057025D" w:rsidRDefault="0057025D" w:rsidP="0057025D">
      <w:pPr>
        <w:rPr>
          <w:rFonts w:ascii="Calibri Light" w:hAnsi="Calibri Light" w:cs="Calibri Light"/>
          <w:b/>
          <w:bCs/>
          <w:sz w:val="18"/>
          <w:szCs w:val="18"/>
        </w:rPr>
      </w:pPr>
      <w:r w:rsidRPr="0057025D">
        <w:rPr>
          <w:rFonts w:ascii="Calibri Light" w:hAnsi="Calibri Light" w:cs="Calibri Light"/>
          <w:b/>
          <w:bCs/>
          <w:sz w:val="18"/>
          <w:szCs w:val="18"/>
        </w:rPr>
        <w:t>Additional components</w:t>
      </w:r>
    </w:p>
    <w:p w14:paraId="654583C4" w14:textId="56D26703" w:rsidR="0011594D" w:rsidRPr="006A1263" w:rsidRDefault="0011594D" w:rsidP="006A1263">
      <w:pPr>
        <w:rPr>
          <w:rFonts w:ascii="Calibri Light" w:hAnsi="Calibri Light" w:cs="Calibri Light"/>
          <w:sz w:val="18"/>
          <w:szCs w:val="18"/>
        </w:rPr>
      </w:pPr>
    </w:p>
    <w:sectPr w:rsidR="0011594D" w:rsidRPr="006A1263" w:rsidSect="006A1263">
      <w:footerReference w:type="default" r:id="rId9"/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282C0" w14:textId="77777777" w:rsidR="00550EC1" w:rsidRDefault="00550EC1" w:rsidP="0011594D">
      <w:r>
        <w:separator/>
      </w:r>
    </w:p>
  </w:endnote>
  <w:endnote w:type="continuationSeparator" w:id="0">
    <w:p w14:paraId="2C8B977F" w14:textId="77777777" w:rsidR="00550EC1" w:rsidRDefault="00550EC1" w:rsidP="00115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New York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Sans Serif">
    <w:altName w:val="Microsoft Sans Serif"/>
    <w:panose1 w:val="020B0604020202020204"/>
    <w:charset w:val="4D"/>
    <w:family w:val="swiss"/>
    <w:notTrueType/>
    <w:pitch w:val="variable"/>
    <w:sig w:usb0="03000000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6909" w14:textId="632A1A32" w:rsidR="0011594D" w:rsidRPr="0011594D" w:rsidRDefault="00AE3040">
    <w:pPr>
      <w:pStyle w:val="Footer"/>
      <w:rPr>
        <w:rFonts w:asciiTheme="majorHAnsi" w:hAnsiTheme="majorHAnsi" w:cstheme="majorHAnsi"/>
        <w:sz w:val="16"/>
        <w:szCs w:val="16"/>
      </w:rPr>
    </w:pPr>
    <w:r w:rsidRPr="002E2D6D">
      <w:rPr>
        <w:noProof/>
      </w:rPr>
      <w:drawing>
        <wp:inline distT="0" distB="0" distL="0" distR="0" wp14:anchorId="737E8D11" wp14:editId="22410E62">
          <wp:extent cx="459389" cy="258417"/>
          <wp:effectExtent l="0" t="0" r="0" b="0"/>
          <wp:docPr id="116883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883090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165" cy="2858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1594D">
      <w:tab/>
    </w:r>
    <w:r w:rsidR="0011594D">
      <w:tab/>
    </w:r>
    <w:r w:rsidR="0011594D" w:rsidRPr="0011594D">
      <w:rPr>
        <w:rFonts w:asciiTheme="majorHAnsi" w:hAnsiTheme="majorHAnsi" w:cstheme="majorHAnsi"/>
        <w:sz w:val="16"/>
        <w:szCs w:val="16"/>
      </w:rPr>
      <w:t>© Oxford Brain Institute 202</w:t>
    </w:r>
    <w:r w:rsidR="00957B6F">
      <w:rPr>
        <w:rFonts w:asciiTheme="majorHAnsi" w:hAnsiTheme="majorHAnsi" w:cstheme="majorHAnsi"/>
        <w:sz w:val="16"/>
        <w:szCs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12F51" w14:textId="77777777" w:rsidR="00550EC1" w:rsidRDefault="00550EC1" w:rsidP="0011594D">
      <w:r>
        <w:separator/>
      </w:r>
    </w:p>
  </w:footnote>
  <w:footnote w:type="continuationSeparator" w:id="0">
    <w:p w14:paraId="3EA3ED46" w14:textId="77777777" w:rsidR="00550EC1" w:rsidRDefault="00550EC1" w:rsidP="0011594D">
      <w:r>
        <w:continuationSeparator/>
      </w:r>
    </w:p>
  </w:footnote>
  <w:footnote w:id="1">
    <w:p w14:paraId="40B33803" w14:textId="104A5318" w:rsidR="0058696A" w:rsidRPr="0058696A" w:rsidRDefault="0058696A">
      <w:pPr>
        <w:pStyle w:val="FootnoteText"/>
        <w:rPr>
          <w:rFonts w:ascii="Calibri Light" w:hAnsi="Calibri Light" w:cs="Calibri Light"/>
          <w:sz w:val="16"/>
          <w:szCs w:val="16"/>
        </w:rPr>
      </w:pPr>
      <w:r w:rsidRPr="0058696A">
        <w:rPr>
          <w:rStyle w:val="FootnoteReference"/>
          <w:rFonts w:ascii="Calibri Light" w:hAnsi="Calibri Light" w:cs="Calibri Light"/>
          <w:sz w:val="16"/>
          <w:szCs w:val="16"/>
        </w:rPr>
        <w:footnoteRef/>
      </w:r>
      <w:r w:rsidRPr="0058696A">
        <w:rPr>
          <w:rFonts w:ascii="Calibri Light" w:hAnsi="Calibri Light" w:cs="Calibri Light"/>
          <w:sz w:val="16"/>
          <w:szCs w:val="16"/>
        </w:rPr>
        <w:t xml:space="preserve"> Acknowledgement to A.C. from unsplash.com </w:t>
      </w:r>
      <w:r>
        <w:rPr>
          <w:rFonts w:ascii="Calibri Light" w:hAnsi="Calibri Light" w:cs="Calibri Light"/>
          <w:sz w:val="16"/>
          <w:szCs w:val="16"/>
        </w:rPr>
        <w:t>for photo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8BD"/>
    <w:multiLevelType w:val="hybridMultilevel"/>
    <w:tmpl w:val="3CEA34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C539DD"/>
    <w:multiLevelType w:val="hybridMultilevel"/>
    <w:tmpl w:val="3EC8D2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A1272"/>
    <w:multiLevelType w:val="hybridMultilevel"/>
    <w:tmpl w:val="C17A0F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45EE3"/>
    <w:multiLevelType w:val="hybridMultilevel"/>
    <w:tmpl w:val="0D606E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B81A32"/>
    <w:multiLevelType w:val="hybridMultilevel"/>
    <w:tmpl w:val="4EE4EA92"/>
    <w:lvl w:ilvl="0" w:tplc="595A45B8">
      <w:start w:val="1"/>
      <w:numFmt w:val="bullet"/>
      <w:lvlText w:val=""/>
      <w:lvlJc w:val="left"/>
      <w:pPr>
        <w:ind w:left="720" w:hanging="360"/>
      </w:pPr>
      <w:rPr>
        <w:rFonts w:ascii="Symbol" w:eastAsia="Times New Roman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066966">
    <w:abstractNumId w:val="2"/>
  </w:num>
  <w:num w:numId="2" w16cid:durableId="641930565">
    <w:abstractNumId w:val="1"/>
  </w:num>
  <w:num w:numId="3" w16cid:durableId="454831089">
    <w:abstractNumId w:val="3"/>
  </w:num>
  <w:num w:numId="4" w16cid:durableId="208733463">
    <w:abstractNumId w:val="4"/>
  </w:num>
  <w:num w:numId="5" w16cid:durableId="138336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4D"/>
    <w:rsid w:val="00052AE4"/>
    <w:rsid w:val="00067D05"/>
    <w:rsid w:val="000E049A"/>
    <w:rsid w:val="000E3445"/>
    <w:rsid w:val="0011594D"/>
    <w:rsid w:val="0014772C"/>
    <w:rsid w:val="001508B8"/>
    <w:rsid w:val="0016471A"/>
    <w:rsid w:val="00185235"/>
    <w:rsid w:val="0019356E"/>
    <w:rsid w:val="001A40C7"/>
    <w:rsid w:val="001B641D"/>
    <w:rsid w:val="00217DED"/>
    <w:rsid w:val="002262AB"/>
    <w:rsid w:val="00233A90"/>
    <w:rsid w:val="002403C3"/>
    <w:rsid w:val="00283B1A"/>
    <w:rsid w:val="00290D0A"/>
    <w:rsid w:val="00295524"/>
    <w:rsid w:val="002A2947"/>
    <w:rsid w:val="002A4233"/>
    <w:rsid w:val="002C368F"/>
    <w:rsid w:val="002F2BBB"/>
    <w:rsid w:val="0031088E"/>
    <w:rsid w:val="003214C7"/>
    <w:rsid w:val="00321612"/>
    <w:rsid w:val="00326C5F"/>
    <w:rsid w:val="00356758"/>
    <w:rsid w:val="00365BEA"/>
    <w:rsid w:val="0037017E"/>
    <w:rsid w:val="00377AC9"/>
    <w:rsid w:val="003A00FD"/>
    <w:rsid w:val="003D21FF"/>
    <w:rsid w:val="003F39BD"/>
    <w:rsid w:val="00435890"/>
    <w:rsid w:val="0046518E"/>
    <w:rsid w:val="0048569D"/>
    <w:rsid w:val="004A1BF1"/>
    <w:rsid w:val="004D5EF8"/>
    <w:rsid w:val="00503961"/>
    <w:rsid w:val="0050469D"/>
    <w:rsid w:val="00541CD0"/>
    <w:rsid w:val="00544F9B"/>
    <w:rsid w:val="00550EC1"/>
    <w:rsid w:val="005654C8"/>
    <w:rsid w:val="00566DB6"/>
    <w:rsid w:val="0057025D"/>
    <w:rsid w:val="0058696A"/>
    <w:rsid w:val="005B2192"/>
    <w:rsid w:val="005C1E01"/>
    <w:rsid w:val="00611442"/>
    <w:rsid w:val="006118DC"/>
    <w:rsid w:val="00616AC3"/>
    <w:rsid w:val="006400A3"/>
    <w:rsid w:val="00675CF8"/>
    <w:rsid w:val="006A094C"/>
    <w:rsid w:val="006A1263"/>
    <w:rsid w:val="006A790B"/>
    <w:rsid w:val="006C4B7D"/>
    <w:rsid w:val="006C6975"/>
    <w:rsid w:val="00713537"/>
    <w:rsid w:val="00716FDF"/>
    <w:rsid w:val="00732C84"/>
    <w:rsid w:val="007437F0"/>
    <w:rsid w:val="00756D6A"/>
    <w:rsid w:val="0075782A"/>
    <w:rsid w:val="00771ABE"/>
    <w:rsid w:val="007773CA"/>
    <w:rsid w:val="007C1D81"/>
    <w:rsid w:val="0081170D"/>
    <w:rsid w:val="00813BBC"/>
    <w:rsid w:val="00817242"/>
    <w:rsid w:val="00875D6E"/>
    <w:rsid w:val="008811B1"/>
    <w:rsid w:val="00890809"/>
    <w:rsid w:val="008960C8"/>
    <w:rsid w:val="008A0958"/>
    <w:rsid w:val="008A27FC"/>
    <w:rsid w:val="008C4A07"/>
    <w:rsid w:val="008D228D"/>
    <w:rsid w:val="008E21B2"/>
    <w:rsid w:val="0090063F"/>
    <w:rsid w:val="009552F5"/>
    <w:rsid w:val="00957B6F"/>
    <w:rsid w:val="00977806"/>
    <w:rsid w:val="0099419D"/>
    <w:rsid w:val="009A7F08"/>
    <w:rsid w:val="00A50EA0"/>
    <w:rsid w:val="00A51C93"/>
    <w:rsid w:val="00A5590B"/>
    <w:rsid w:val="00AA7A3F"/>
    <w:rsid w:val="00AC3F4C"/>
    <w:rsid w:val="00AE3040"/>
    <w:rsid w:val="00AE7FDE"/>
    <w:rsid w:val="00B04318"/>
    <w:rsid w:val="00B17E05"/>
    <w:rsid w:val="00B25DDA"/>
    <w:rsid w:val="00B30E9E"/>
    <w:rsid w:val="00B46091"/>
    <w:rsid w:val="00B709F6"/>
    <w:rsid w:val="00B722CE"/>
    <w:rsid w:val="00B93211"/>
    <w:rsid w:val="00C311CC"/>
    <w:rsid w:val="00C73204"/>
    <w:rsid w:val="00C924D6"/>
    <w:rsid w:val="00C93C5F"/>
    <w:rsid w:val="00CB2AE1"/>
    <w:rsid w:val="00CD2422"/>
    <w:rsid w:val="00CE6474"/>
    <w:rsid w:val="00D12A48"/>
    <w:rsid w:val="00D171E2"/>
    <w:rsid w:val="00D40BF3"/>
    <w:rsid w:val="00D73118"/>
    <w:rsid w:val="00D85E83"/>
    <w:rsid w:val="00DA08F1"/>
    <w:rsid w:val="00DD3049"/>
    <w:rsid w:val="00DF37DC"/>
    <w:rsid w:val="00DF50AD"/>
    <w:rsid w:val="00E300BD"/>
    <w:rsid w:val="00E362A5"/>
    <w:rsid w:val="00E63E6F"/>
    <w:rsid w:val="00E6683E"/>
    <w:rsid w:val="00E82B43"/>
    <w:rsid w:val="00E96D5B"/>
    <w:rsid w:val="00EE5A13"/>
    <w:rsid w:val="00F04FF7"/>
    <w:rsid w:val="00F9089B"/>
    <w:rsid w:val="00F91C44"/>
    <w:rsid w:val="00FB2072"/>
    <w:rsid w:val="00FC6B0A"/>
    <w:rsid w:val="00FD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2C627"/>
  <w15:chartTrackingRefBased/>
  <w15:docId w15:val="{BD021153-CD6A-6B41-B00B-CF4E4E2B6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204"/>
    <w:rPr>
      <w:rFonts w:ascii="New York" w:eastAsia="Times New Roman" w:hAnsi="New York" w:cs="MS Sans Seri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159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594D"/>
    <w:rPr>
      <w:rFonts w:ascii="New York" w:eastAsia="Times New Roman" w:hAnsi="New York" w:cs="MS Sans Serif"/>
      <w:szCs w:val="20"/>
    </w:rPr>
  </w:style>
  <w:style w:type="paragraph" w:styleId="Footer">
    <w:name w:val="footer"/>
    <w:basedOn w:val="Normal"/>
    <w:link w:val="FooterChar"/>
    <w:uiPriority w:val="99"/>
    <w:unhideWhenUsed/>
    <w:rsid w:val="001159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594D"/>
    <w:rPr>
      <w:rFonts w:ascii="New York" w:eastAsia="Times New Roman" w:hAnsi="New York" w:cs="MS Sans Serif"/>
      <w:szCs w:val="20"/>
    </w:rPr>
  </w:style>
  <w:style w:type="character" w:styleId="Hyperlink">
    <w:name w:val="Hyperlink"/>
    <w:basedOn w:val="DefaultParagraphFont"/>
    <w:uiPriority w:val="99"/>
    <w:unhideWhenUsed/>
    <w:rsid w:val="004856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6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569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C1E0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8696A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696A"/>
    <w:rPr>
      <w:rFonts w:ascii="New York" w:eastAsia="Times New Roman" w:hAnsi="New York" w:cs="MS Sans Serif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8696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PD/Library/Group%20Containers/UBF8T346G9.Office/User%20Content.localized/Templates.localized/PYL%20Modul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PYL Modules.dotx</Template>
  <TotalTime>272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Dixon</dc:creator>
  <cp:keywords/>
  <dc:description/>
  <cp:lastModifiedBy>Henry Dixon</cp:lastModifiedBy>
  <cp:revision>56</cp:revision>
  <cp:lastPrinted>2025-07-22T17:07:00Z</cp:lastPrinted>
  <dcterms:created xsi:type="dcterms:W3CDTF">2021-12-21T20:36:00Z</dcterms:created>
  <dcterms:modified xsi:type="dcterms:W3CDTF">2025-08-16T17:55:00Z</dcterms:modified>
</cp:coreProperties>
</file>