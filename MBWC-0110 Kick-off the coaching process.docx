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B185" w14:textId="70C61288" w:rsidR="0019356E" w:rsidRDefault="0019356E" w:rsidP="0011594D"/>
    <w:p w14:paraId="7828AF7B" w14:textId="2456C437" w:rsidR="008710C0" w:rsidRDefault="008710C0" w:rsidP="008710C0">
      <w:r w:rsidRPr="007913CC">
        <w:rPr>
          <w:noProof/>
        </w:rPr>
        <w:drawing>
          <wp:inline distT="0" distB="0" distL="0" distR="0" wp14:anchorId="7B79A3EF" wp14:editId="0492F273">
            <wp:extent cx="3287323" cy="1849120"/>
            <wp:effectExtent l="0" t="0" r="2540" b="5080"/>
            <wp:docPr id="10" name="Picture 9" descr="A person sitting on a rock looking at a valley below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9E189F0A-A1E9-3D40-A399-17C75C187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person sitting on a rock looking at a valley below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9E189F0A-A1E9-3D40-A399-17C75C1876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5730"/>
                    <a:stretch/>
                  </pic:blipFill>
                  <pic:spPr>
                    <a:xfrm>
                      <a:off x="0" y="0"/>
                      <a:ext cx="3398933" cy="191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505010">
        <w:rPr>
          <w:noProof/>
        </w:rPr>
        <w:drawing>
          <wp:inline distT="0" distB="0" distL="0" distR="0" wp14:anchorId="2FB233D8" wp14:editId="12EB85CC">
            <wp:extent cx="2781993" cy="1854747"/>
            <wp:effectExtent l="0" t="0" r="0" b="0"/>
            <wp:docPr id="1679074237" name="Picture 1" descr="A person wearing a blue hat and sun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4237" name="Picture 1" descr="A person wearing a blue hat and sunglass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373" cy="187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0B54" w14:textId="77777777" w:rsidR="008710C0" w:rsidRDefault="008710C0" w:rsidP="008710C0"/>
    <w:p w14:paraId="137C62EB" w14:textId="77777777" w:rsidR="008710C0" w:rsidRDefault="008710C0" w:rsidP="008710C0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0"/>
        <w:gridCol w:w="6570"/>
      </w:tblGrid>
      <w:tr w:rsidR="008710C0" w14:paraId="571F7EB8" w14:textId="77777777" w:rsidTr="005A00BE">
        <w:tc>
          <w:tcPr>
            <w:tcW w:w="3960" w:type="dxa"/>
          </w:tcPr>
          <w:p w14:paraId="25EB9D33" w14:textId="3733532C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Discussion Name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module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number</w:t>
            </w:r>
            <w:r w:rsidR="00505010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 w:rsidR="00505010" w:rsidRPr="00505010">
              <w:rPr>
                <w:rFonts w:ascii="Calibri Light" w:hAnsi="Calibri Light" w:cs="Calibri Light"/>
                <w:sz w:val="18"/>
                <w:szCs w:val="18"/>
                <w:vertAlign w:val="superscript"/>
              </w:rPr>
              <w:t>(</w:t>
            </w:r>
            <w:r w:rsidR="00505010" w:rsidRPr="00505010">
              <w:rPr>
                <w:rStyle w:val="FootnoteReference"/>
                <w:rFonts w:ascii="Calibri Light" w:hAnsi="Calibri Light" w:cs="Calibri Light"/>
                <w:sz w:val="18"/>
                <w:szCs w:val="18"/>
              </w:rPr>
              <w:footnoteReference w:id="1"/>
            </w:r>
            <w:r w:rsidR="00505010" w:rsidRPr="00505010">
              <w:rPr>
                <w:rFonts w:ascii="Calibri Light" w:hAnsi="Calibri Light" w:cs="Calibri Light"/>
                <w:sz w:val="18"/>
                <w:szCs w:val="18"/>
                <w:vertAlign w:val="superscript"/>
              </w:rPr>
              <w:t>)</w:t>
            </w:r>
          </w:p>
        </w:tc>
        <w:tc>
          <w:tcPr>
            <w:tcW w:w="6570" w:type="dxa"/>
          </w:tcPr>
          <w:p w14:paraId="5AFA8079" w14:textId="1B86887D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Kick-off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ab/>
              <w:t>MBWC-0</w:t>
            </w:r>
            <w:r w:rsidR="004266A3">
              <w:rPr>
                <w:rFonts w:ascii="Calibri Light" w:hAnsi="Calibri Light" w:cs="Calibri Light"/>
                <w:sz w:val="18"/>
                <w:szCs w:val="18"/>
              </w:rPr>
              <w:t>1</w:t>
            </w:r>
            <w:r>
              <w:rPr>
                <w:rFonts w:ascii="Calibri Light" w:hAnsi="Calibri Light" w:cs="Calibri Light"/>
                <w:sz w:val="18"/>
                <w:szCs w:val="18"/>
              </w:rPr>
              <w:t>1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0</w:t>
            </w:r>
          </w:p>
        </w:tc>
      </w:tr>
      <w:tr w:rsidR="008710C0" w14:paraId="3C463E7E" w14:textId="77777777" w:rsidTr="005A00BE">
        <w:tc>
          <w:tcPr>
            <w:tcW w:w="3960" w:type="dxa"/>
          </w:tcPr>
          <w:p w14:paraId="6E4D2DBC" w14:textId="77777777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Desired o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utcome </w:t>
            </w:r>
            <w:r>
              <w:rPr>
                <w:rFonts w:ascii="Calibri Light" w:hAnsi="Calibri Light" w:cs="Calibri Light"/>
                <w:sz w:val="18"/>
                <w:szCs w:val="18"/>
              </w:rPr>
              <w:t>for module</w:t>
            </w:r>
          </w:p>
        </w:tc>
        <w:tc>
          <w:tcPr>
            <w:tcW w:w="6570" w:type="dxa"/>
          </w:tcPr>
          <w:p w14:paraId="21E07DC9" w14:textId="4F859762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Coaching process set in motion</w:t>
            </w:r>
          </w:p>
        </w:tc>
      </w:tr>
      <w:tr w:rsidR="008710C0" w14:paraId="63A12544" w14:textId="77777777" w:rsidTr="005A00BE">
        <w:tc>
          <w:tcPr>
            <w:tcW w:w="3960" w:type="dxa"/>
          </w:tcPr>
          <w:p w14:paraId="6DD843A2" w14:textId="77777777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Content </w:t>
            </w:r>
          </w:p>
        </w:tc>
        <w:tc>
          <w:tcPr>
            <w:tcW w:w="6570" w:type="dxa"/>
          </w:tcPr>
          <w:p w14:paraId="1CA79238" w14:textId="6C060EE7" w:rsidR="008710C0" w:rsidRPr="00C93C5F" w:rsidRDefault="008710C0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Setting up the context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in which </w:t>
            </w:r>
            <w:r w:rsidR="00AD2216">
              <w:rPr>
                <w:rFonts w:ascii="Calibri Light" w:hAnsi="Calibri Light" w:cs="Calibri Light"/>
                <w:sz w:val="18"/>
                <w:szCs w:val="18"/>
              </w:rPr>
              <w:t xml:space="preserve">the </w:t>
            </w:r>
            <w:r w:rsidR="00AD2216" w:rsidRPr="00C93C5F">
              <w:rPr>
                <w:rFonts w:ascii="Calibri Light" w:hAnsi="Calibri Light" w:cs="Calibri Light"/>
                <w:sz w:val="18"/>
                <w:szCs w:val="18"/>
              </w:rPr>
              <w:t>person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is operating </w:t>
            </w:r>
            <w:r>
              <w:rPr>
                <w:rFonts w:ascii="Calibri Light" w:hAnsi="Calibri Light" w:cs="Calibri Light"/>
                <w:sz w:val="18"/>
                <w:szCs w:val="18"/>
              </w:rPr>
              <w:t>and initial outcomes</w:t>
            </w:r>
          </w:p>
        </w:tc>
      </w:tr>
    </w:tbl>
    <w:p w14:paraId="24130974" w14:textId="77777777" w:rsidR="008710C0" w:rsidRDefault="008710C0" w:rsidP="008710C0">
      <w:pPr>
        <w:rPr>
          <w:rFonts w:ascii="Calibri Light" w:hAnsi="Calibri Light" w:cs="Calibri Light"/>
          <w:sz w:val="18"/>
        </w:rPr>
      </w:pPr>
    </w:p>
    <w:p w14:paraId="095E6C87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Introduction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0676322A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7F6F34CB" w14:textId="77777777" w:rsidR="008710C0" w:rsidRPr="00B30E9E" w:rsidRDefault="008710C0" w:rsidP="008710C0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68495125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0256CAD5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What do you want to get out of going through this coaching process?</w:t>
      </w:r>
    </w:p>
    <w:p w14:paraId="56B00846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What caused you to decide to take this coaching process?</w:t>
      </w:r>
    </w:p>
    <w:p w14:paraId="6646F200" w14:textId="62F2DE25" w:rsidR="008710C0" w:rsidRPr="008710C0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Where would you like your focus to be</w:t>
      </w:r>
      <w:r>
        <w:rPr>
          <w:rFonts w:ascii="Calibri Light" w:hAnsi="Calibri Light" w:cs="Calibri Light"/>
          <w:sz w:val="18"/>
          <w:szCs w:val="18"/>
        </w:rPr>
        <w:t xml:space="preserve"> based mainly on w</w:t>
      </w:r>
      <w:r w:rsidRPr="008710C0">
        <w:rPr>
          <w:rFonts w:ascii="Calibri Light" w:hAnsi="Calibri Light" w:cs="Calibri Light"/>
          <w:sz w:val="18"/>
          <w:szCs w:val="18"/>
        </w:rPr>
        <w:t>ork and career or private and social life.</w:t>
      </w:r>
    </w:p>
    <w:p w14:paraId="4ABED43F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What are the issues that you want to ensure get addressed and that you get some form of clarity around?</w:t>
      </w:r>
    </w:p>
    <w:p w14:paraId="15E16475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What</w:t>
      </w:r>
      <w:r>
        <w:rPr>
          <w:rFonts w:ascii="Calibri Light" w:hAnsi="Calibri Light" w:cs="Calibri Light"/>
          <w:sz w:val="18"/>
          <w:szCs w:val="18"/>
        </w:rPr>
        <w:t>,</w:t>
      </w:r>
      <w:r w:rsidRPr="00C93C5F">
        <w:rPr>
          <w:rFonts w:ascii="Calibri Light" w:hAnsi="Calibri Light" w:cs="Calibri Light"/>
          <w:sz w:val="18"/>
          <w:szCs w:val="18"/>
        </w:rPr>
        <w:t xml:space="preserve"> if any</w:t>
      </w:r>
      <w:r>
        <w:rPr>
          <w:rFonts w:ascii="Calibri Light" w:hAnsi="Calibri Light" w:cs="Calibri Light"/>
          <w:sz w:val="18"/>
          <w:szCs w:val="18"/>
        </w:rPr>
        <w:t>,</w:t>
      </w:r>
      <w:r w:rsidRPr="00C93C5F">
        <w:rPr>
          <w:rFonts w:ascii="Calibri Light" w:hAnsi="Calibri Light" w:cs="Calibri Light"/>
          <w:sz w:val="18"/>
          <w:szCs w:val="18"/>
        </w:rPr>
        <w:t xml:space="preserve"> are some of the problems or challenges that you're facing today that you'd like to be resolved?</w:t>
      </w:r>
    </w:p>
    <w:p w14:paraId="02D7A1BE" w14:textId="77777777" w:rsidR="008710C0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Why is this process important to you right now?</w:t>
      </w:r>
    </w:p>
    <w:p w14:paraId="2564A335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Which mode by default – audio/video or text – for modules where it might be easier one way of another</w:t>
      </w:r>
    </w:p>
    <w:p w14:paraId="20D5F00A" w14:textId="77777777" w:rsidR="008710C0" w:rsidRPr="00C93C5F" w:rsidRDefault="008710C0" w:rsidP="008710C0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Are there any other issues that seemed to be relevant to this process as you move forward?</w:t>
      </w:r>
    </w:p>
    <w:p w14:paraId="163ECD4D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5B76C26B" w14:textId="77777777" w:rsidR="00C24821" w:rsidRDefault="00C24821" w:rsidP="00C24821">
      <w:pPr>
        <w:rPr>
          <w:rFonts w:ascii="Calibri Light" w:hAnsi="Calibri Light" w:cs="Calibri Light"/>
          <w:b/>
          <w:bCs/>
          <w:sz w:val="18"/>
          <w:szCs w:val="18"/>
        </w:rPr>
      </w:pPr>
      <w:r>
        <w:rPr>
          <w:rFonts w:ascii="Calibri Light" w:hAnsi="Calibri Light" w:cs="Calibri Light"/>
          <w:b/>
          <w:bCs/>
          <w:sz w:val="18"/>
          <w:szCs w:val="18"/>
        </w:rPr>
        <w:t>Brain-wise impact</w:t>
      </w:r>
    </w:p>
    <w:p w14:paraId="0B050AAA" w14:textId="77777777" w:rsidR="00C24821" w:rsidRPr="00C93C5F" w:rsidRDefault="00C24821" w:rsidP="008710C0">
      <w:pPr>
        <w:rPr>
          <w:rFonts w:ascii="Calibri Light" w:hAnsi="Calibri Light" w:cs="Calibri Light"/>
          <w:sz w:val="18"/>
          <w:szCs w:val="18"/>
        </w:rPr>
      </w:pPr>
    </w:p>
    <w:p w14:paraId="5FBAECF4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212137CA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32215EA1" w14:textId="350073CC" w:rsidR="008710C0" w:rsidRDefault="008710C0" w:rsidP="008710C0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A little bit of background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</w:p>
    <w:p w14:paraId="45380C8C" w14:textId="6D672E4D" w:rsidR="008710C0" w:rsidRDefault="008710C0" w:rsidP="008710C0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Read me first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</w:p>
    <w:p w14:paraId="12462A55" w14:textId="2A682DF8" w:rsidR="008710C0" w:rsidRPr="00C93C5F" w:rsidRDefault="008710C0" w:rsidP="008710C0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Choice of doing this on your own vs. using a coach.</w:t>
      </w:r>
      <w:r>
        <w:rPr>
          <w:rFonts w:ascii="Calibri Light" w:hAnsi="Calibri Light" w:cs="Calibri Light"/>
          <w:sz w:val="18"/>
          <w:szCs w:val="18"/>
        </w:rPr>
        <w:tab/>
      </w:r>
    </w:p>
    <w:p w14:paraId="28D2BFB2" w14:textId="79B84F71" w:rsidR="008710C0" w:rsidRPr="00C93C5F" w:rsidRDefault="008710C0" w:rsidP="008710C0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 xml:space="preserve">Description of why this type of process can be useful  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</w:p>
    <w:p w14:paraId="3810C7B6" w14:textId="46FD5F1F" w:rsidR="008710C0" w:rsidRPr="00C93C5F" w:rsidRDefault="008710C0" w:rsidP="008710C0">
      <w:pPr>
        <w:pStyle w:val="ListParagraph"/>
        <w:numPr>
          <w:ilvl w:val="0"/>
          <w:numId w:val="3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FAQ’s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</w:p>
    <w:p w14:paraId="366A96A1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1266107C" w14:textId="77777777" w:rsidR="008710C0" w:rsidRPr="00B30E9E" w:rsidRDefault="008710C0" w:rsidP="008710C0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AI contribution </w:t>
      </w:r>
    </w:p>
    <w:p w14:paraId="70931F30" w14:textId="77777777" w:rsidR="008710C0" w:rsidRDefault="008710C0" w:rsidP="008710C0">
      <w:pPr>
        <w:rPr>
          <w:rFonts w:ascii="Calibri Light" w:hAnsi="Calibri Light" w:cs="Calibri Light"/>
          <w:sz w:val="18"/>
          <w:szCs w:val="18"/>
        </w:rPr>
      </w:pPr>
    </w:p>
    <w:p w14:paraId="572072D7" w14:textId="77777777" w:rsidR="008710C0" w:rsidRPr="00B30E9E" w:rsidRDefault="008710C0" w:rsidP="008710C0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Upfront</w:t>
      </w:r>
    </w:p>
    <w:p w14:paraId="079E137C" w14:textId="77777777" w:rsidR="008710C0" w:rsidRDefault="008710C0" w:rsidP="008710C0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During</w:t>
      </w:r>
      <w:r>
        <w:rPr>
          <w:rFonts w:ascii="Calibri Light" w:hAnsi="Calibri Light" w:cs="Calibri Light"/>
          <w:sz w:val="18"/>
          <w:szCs w:val="18"/>
        </w:rPr>
        <w:tab/>
        <w:t xml:space="preserve">Ask questions and record answers </w:t>
      </w:r>
    </w:p>
    <w:p w14:paraId="6CBFF138" w14:textId="7F395311" w:rsidR="008710C0" w:rsidRDefault="008710C0" w:rsidP="008710C0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8710C0">
        <w:rPr>
          <w:rFonts w:ascii="Calibri Light" w:hAnsi="Calibri Light" w:cs="Calibri Light"/>
          <w:sz w:val="18"/>
          <w:szCs w:val="18"/>
        </w:rPr>
        <w:t xml:space="preserve">At end </w:t>
      </w:r>
      <w:r w:rsidRPr="008710C0">
        <w:rPr>
          <w:rFonts w:ascii="Calibri Light" w:hAnsi="Calibri Light" w:cs="Calibri Light"/>
          <w:sz w:val="18"/>
          <w:szCs w:val="18"/>
        </w:rPr>
        <w:tab/>
        <w:t xml:space="preserve">Provide </w:t>
      </w:r>
      <w:r>
        <w:rPr>
          <w:rFonts w:ascii="Calibri Light" w:hAnsi="Calibri Light" w:cs="Calibri Light"/>
          <w:sz w:val="18"/>
          <w:szCs w:val="18"/>
        </w:rPr>
        <w:t xml:space="preserve">the initial part of the report which will be a </w:t>
      </w:r>
      <w:r w:rsidRPr="008710C0">
        <w:rPr>
          <w:rFonts w:ascii="Calibri Light" w:hAnsi="Calibri Light" w:cs="Calibri Light"/>
          <w:sz w:val="18"/>
          <w:szCs w:val="18"/>
        </w:rPr>
        <w:t>summary for this person of:</w:t>
      </w:r>
    </w:p>
    <w:p w14:paraId="714A6CB8" w14:textId="77777777" w:rsidR="008710C0" w:rsidRDefault="008710C0" w:rsidP="008710C0">
      <w:pPr>
        <w:pStyle w:val="ListParagraph"/>
        <w:numPr>
          <w:ilvl w:val="1"/>
          <w:numId w:val="4"/>
        </w:numPr>
        <w:rPr>
          <w:rFonts w:ascii="Calibri Light" w:hAnsi="Calibri Light" w:cs="Calibri Light"/>
          <w:sz w:val="18"/>
          <w:szCs w:val="18"/>
        </w:rPr>
      </w:pPr>
      <w:r w:rsidRPr="008710C0">
        <w:rPr>
          <w:rFonts w:ascii="Calibri Light" w:hAnsi="Calibri Light" w:cs="Calibri Light"/>
          <w:sz w:val="18"/>
          <w:szCs w:val="18"/>
        </w:rPr>
        <w:t xml:space="preserve">The outcomes they are looking for </w:t>
      </w:r>
    </w:p>
    <w:p w14:paraId="2A7915CB" w14:textId="77777777" w:rsidR="008710C0" w:rsidRDefault="008710C0" w:rsidP="008710C0">
      <w:pPr>
        <w:pStyle w:val="ListParagraph"/>
        <w:numPr>
          <w:ilvl w:val="1"/>
          <w:numId w:val="4"/>
        </w:numPr>
        <w:rPr>
          <w:rFonts w:ascii="Calibri Light" w:hAnsi="Calibri Light" w:cs="Calibri Light"/>
          <w:sz w:val="18"/>
          <w:szCs w:val="18"/>
        </w:rPr>
      </w:pPr>
      <w:r w:rsidRPr="008710C0">
        <w:rPr>
          <w:rFonts w:ascii="Calibri Light" w:hAnsi="Calibri Light" w:cs="Calibri Light"/>
          <w:sz w:val="18"/>
          <w:szCs w:val="18"/>
        </w:rPr>
        <w:t xml:space="preserve">Their contextual issues </w:t>
      </w:r>
    </w:p>
    <w:p w14:paraId="21E045E1" w14:textId="77777777" w:rsidR="008710C0" w:rsidRDefault="008710C0" w:rsidP="008710C0">
      <w:pPr>
        <w:pStyle w:val="ListParagraph"/>
        <w:numPr>
          <w:ilvl w:val="1"/>
          <w:numId w:val="4"/>
        </w:numPr>
        <w:rPr>
          <w:rFonts w:ascii="Calibri Light" w:hAnsi="Calibri Light" w:cs="Calibri Light"/>
          <w:sz w:val="18"/>
          <w:szCs w:val="18"/>
        </w:rPr>
      </w:pPr>
      <w:r w:rsidRPr="008710C0">
        <w:rPr>
          <w:rFonts w:ascii="Calibri Light" w:hAnsi="Calibri Light" w:cs="Calibri Light"/>
          <w:sz w:val="18"/>
          <w:szCs w:val="18"/>
        </w:rPr>
        <w:t xml:space="preserve">The specific issues they wish to have addressed </w:t>
      </w:r>
    </w:p>
    <w:p w14:paraId="654583C4" w14:textId="1A411FD0" w:rsidR="0011594D" w:rsidRPr="00C24821" w:rsidRDefault="008710C0" w:rsidP="008710C0">
      <w:pPr>
        <w:pStyle w:val="ListParagraph"/>
        <w:numPr>
          <w:ilvl w:val="1"/>
          <w:numId w:val="4"/>
        </w:numPr>
      </w:pPr>
      <w:r w:rsidRPr="008710C0">
        <w:rPr>
          <w:rFonts w:ascii="Calibri Light" w:hAnsi="Calibri Light" w:cs="Calibri Light"/>
          <w:sz w:val="18"/>
          <w:szCs w:val="18"/>
        </w:rPr>
        <w:t xml:space="preserve">The problems they are facing today </w:t>
      </w:r>
    </w:p>
    <w:p w14:paraId="69EB7C23" w14:textId="77777777" w:rsidR="00C24821" w:rsidRDefault="00C24821" w:rsidP="00C24821">
      <w:pPr>
        <w:rPr>
          <w:rFonts w:ascii="Calibri Light" w:hAnsi="Calibri Light" w:cs="Calibri Light"/>
          <w:b/>
          <w:bCs/>
          <w:sz w:val="18"/>
          <w:szCs w:val="18"/>
        </w:rPr>
      </w:pPr>
    </w:p>
    <w:p w14:paraId="4B278C3F" w14:textId="5312CA66" w:rsidR="00C24821" w:rsidRPr="00505010" w:rsidRDefault="00C24821" w:rsidP="00C24821">
      <w:pPr>
        <w:rPr>
          <w:rFonts w:ascii="Calibri Light" w:hAnsi="Calibri Light" w:cs="Calibri Light"/>
          <w:b/>
          <w:bCs/>
          <w:sz w:val="18"/>
          <w:szCs w:val="18"/>
        </w:rPr>
      </w:pPr>
      <w:r w:rsidRPr="0057025D">
        <w:rPr>
          <w:rFonts w:ascii="Calibri Light" w:hAnsi="Calibri Light" w:cs="Calibri Light"/>
          <w:b/>
          <w:bCs/>
          <w:sz w:val="18"/>
          <w:szCs w:val="18"/>
        </w:rPr>
        <w:t>Additional components</w:t>
      </w:r>
    </w:p>
    <w:sectPr w:rsidR="00C24821" w:rsidRPr="00505010" w:rsidSect="008724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9694" w14:textId="77777777" w:rsidR="00BB3D10" w:rsidRDefault="00BB3D10" w:rsidP="0011594D">
      <w:r>
        <w:separator/>
      </w:r>
    </w:p>
  </w:endnote>
  <w:endnote w:type="continuationSeparator" w:id="0">
    <w:p w14:paraId="760B53AA" w14:textId="77777777" w:rsidR="00BB3D10" w:rsidRDefault="00BB3D10" w:rsidP="001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8DDD" w14:textId="77777777" w:rsidR="006821CC" w:rsidRDefault="00682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6909" w14:textId="6C8B07DA" w:rsidR="0011594D" w:rsidRPr="0011594D" w:rsidRDefault="006821CC">
    <w:pPr>
      <w:pStyle w:val="Footer"/>
      <w:rPr>
        <w:rFonts w:asciiTheme="majorHAnsi" w:hAnsiTheme="majorHAnsi" w:cstheme="majorHAnsi"/>
        <w:sz w:val="16"/>
        <w:szCs w:val="16"/>
      </w:rPr>
    </w:pPr>
    <w:r w:rsidRPr="002E2D6D">
      <w:rPr>
        <w:noProof/>
      </w:rPr>
      <w:drawing>
        <wp:inline distT="0" distB="0" distL="0" distR="0" wp14:anchorId="2CB914FB" wp14:editId="5366B27B">
          <wp:extent cx="459389" cy="258417"/>
          <wp:effectExtent l="0" t="0" r="0" b="0"/>
          <wp:docPr id="116883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830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165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1594D">
      <w:tab/>
    </w:r>
    <w:r w:rsidR="0011594D">
      <w:tab/>
    </w:r>
    <w:r w:rsidR="0011594D" w:rsidRPr="0011594D">
      <w:rPr>
        <w:rFonts w:asciiTheme="majorHAnsi" w:hAnsiTheme="majorHAnsi" w:cstheme="majorHAnsi"/>
        <w:sz w:val="16"/>
        <w:szCs w:val="16"/>
      </w:rPr>
      <w:t>© Oxford Brain Institute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B73C" w14:textId="77777777" w:rsidR="006821CC" w:rsidRDefault="00682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1D52" w14:textId="77777777" w:rsidR="00BB3D10" w:rsidRDefault="00BB3D10" w:rsidP="0011594D">
      <w:r>
        <w:separator/>
      </w:r>
    </w:p>
  </w:footnote>
  <w:footnote w:type="continuationSeparator" w:id="0">
    <w:p w14:paraId="59A1F5EB" w14:textId="77777777" w:rsidR="00BB3D10" w:rsidRDefault="00BB3D10" w:rsidP="0011594D">
      <w:r>
        <w:continuationSeparator/>
      </w:r>
    </w:p>
  </w:footnote>
  <w:footnote w:id="1">
    <w:p w14:paraId="4D961E7F" w14:textId="2D41299C" w:rsidR="00505010" w:rsidRPr="00505010" w:rsidRDefault="00505010">
      <w:pPr>
        <w:pStyle w:val="FootnoteText"/>
        <w:rPr>
          <w:rFonts w:ascii="Calibri Light" w:hAnsi="Calibri Light" w:cs="Calibri Light"/>
          <w:sz w:val="16"/>
          <w:szCs w:val="16"/>
        </w:rPr>
      </w:pPr>
      <w:r w:rsidRPr="00505010">
        <w:rPr>
          <w:rStyle w:val="FootnoteReference"/>
          <w:rFonts w:ascii="Calibri Light" w:hAnsi="Calibri Light" w:cs="Calibri Light"/>
          <w:color w:val="000000" w:themeColor="text1"/>
          <w:sz w:val="16"/>
          <w:szCs w:val="16"/>
        </w:rPr>
        <w:footnoteRef/>
      </w:r>
      <w:r w:rsidRPr="00505010">
        <w:rPr>
          <w:rFonts w:ascii="Calibri Light" w:hAnsi="Calibri Light" w:cs="Calibri Light"/>
          <w:color w:val="000000" w:themeColor="text1"/>
          <w:sz w:val="16"/>
          <w:szCs w:val="16"/>
        </w:rPr>
        <w:t xml:space="preserve"> </w:t>
      </w:r>
      <w:r w:rsidRPr="00505010">
        <w:rPr>
          <w:rFonts w:ascii="Calibri Light" w:hAnsi="Calibri Light" w:cs="Calibri Light"/>
          <w:color w:val="000000" w:themeColor="text1"/>
          <w:sz w:val="16"/>
          <w:szCs w:val="16"/>
          <w:shd w:val="clear" w:color="auto" w:fill="F1F1F1"/>
        </w:rPr>
        <w:t>Photo by</w:t>
      </w:r>
      <w:r>
        <w:rPr>
          <w:rFonts w:ascii="Calibri Light" w:hAnsi="Calibri Light" w:cs="Calibri Light"/>
          <w:color w:val="000000" w:themeColor="text1"/>
          <w:sz w:val="16"/>
          <w:szCs w:val="16"/>
          <w:shd w:val="clear" w:color="auto" w:fill="F1F1F1"/>
        </w:rPr>
        <w:t xml:space="preserve"> Hameen Reynolds on </w:t>
      </w:r>
      <w:proofErr w:type="spellStart"/>
      <w:r>
        <w:rPr>
          <w:rFonts w:ascii="Calibri Light" w:hAnsi="Calibri Light" w:cs="Calibri Light"/>
          <w:color w:val="000000" w:themeColor="text1"/>
          <w:sz w:val="16"/>
          <w:szCs w:val="16"/>
          <w:shd w:val="clear" w:color="auto" w:fill="F1F1F1"/>
        </w:rPr>
        <w:t>Unsplash</w:t>
      </w:r>
      <w:proofErr w:type="spellEnd"/>
      <w:r w:rsidRPr="00505010">
        <w:rPr>
          <w:rFonts w:ascii="Calibri Light" w:hAnsi="Calibri Light" w:cs="Calibri Light"/>
          <w:sz w:val="16"/>
          <w:szCs w:val="16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2DD5" w14:textId="77777777" w:rsidR="006821CC" w:rsidRDefault="00682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F38D" w14:textId="77777777" w:rsidR="006821CC" w:rsidRDefault="006821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7C5" w14:textId="77777777" w:rsidR="006821CC" w:rsidRDefault="00682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BD"/>
    <w:multiLevelType w:val="hybridMultilevel"/>
    <w:tmpl w:val="3CEA3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539DD"/>
    <w:multiLevelType w:val="hybridMultilevel"/>
    <w:tmpl w:val="3EC8D2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A1272"/>
    <w:multiLevelType w:val="hybridMultilevel"/>
    <w:tmpl w:val="C17A0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45EE3"/>
    <w:multiLevelType w:val="hybridMultilevel"/>
    <w:tmpl w:val="0D606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966">
    <w:abstractNumId w:val="2"/>
  </w:num>
  <w:num w:numId="2" w16cid:durableId="641930565">
    <w:abstractNumId w:val="1"/>
  </w:num>
  <w:num w:numId="3" w16cid:durableId="454831089">
    <w:abstractNumId w:val="3"/>
  </w:num>
  <w:num w:numId="4" w16cid:durableId="138336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D"/>
    <w:rsid w:val="00067D05"/>
    <w:rsid w:val="00091183"/>
    <w:rsid w:val="000E049A"/>
    <w:rsid w:val="000E3445"/>
    <w:rsid w:val="0011594D"/>
    <w:rsid w:val="0014772C"/>
    <w:rsid w:val="001508B8"/>
    <w:rsid w:val="0015542A"/>
    <w:rsid w:val="00185235"/>
    <w:rsid w:val="0019356E"/>
    <w:rsid w:val="001A40C7"/>
    <w:rsid w:val="001B641D"/>
    <w:rsid w:val="002262AB"/>
    <w:rsid w:val="00233A90"/>
    <w:rsid w:val="002403C3"/>
    <w:rsid w:val="00280BEB"/>
    <w:rsid w:val="00290D0A"/>
    <w:rsid w:val="00295524"/>
    <w:rsid w:val="002A2947"/>
    <w:rsid w:val="002A4233"/>
    <w:rsid w:val="002C368F"/>
    <w:rsid w:val="002D2E86"/>
    <w:rsid w:val="0031088E"/>
    <w:rsid w:val="00321612"/>
    <w:rsid w:val="00356758"/>
    <w:rsid w:val="00365BEA"/>
    <w:rsid w:val="0037017E"/>
    <w:rsid w:val="00377AC9"/>
    <w:rsid w:val="003D21FF"/>
    <w:rsid w:val="003F39BD"/>
    <w:rsid w:val="004266A3"/>
    <w:rsid w:val="00435890"/>
    <w:rsid w:val="00447E14"/>
    <w:rsid w:val="00481E4B"/>
    <w:rsid w:val="0048569D"/>
    <w:rsid w:val="004D5EF8"/>
    <w:rsid w:val="004E3729"/>
    <w:rsid w:val="00503961"/>
    <w:rsid w:val="0050469D"/>
    <w:rsid w:val="00505010"/>
    <w:rsid w:val="00511B66"/>
    <w:rsid w:val="005654C8"/>
    <w:rsid w:val="00566DB6"/>
    <w:rsid w:val="005B2192"/>
    <w:rsid w:val="005B7E66"/>
    <w:rsid w:val="005C1E01"/>
    <w:rsid w:val="00611442"/>
    <w:rsid w:val="006118DC"/>
    <w:rsid w:val="00616AC3"/>
    <w:rsid w:val="006400A3"/>
    <w:rsid w:val="0067295F"/>
    <w:rsid w:val="00675CF8"/>
    <w:rsid w:val="006821CC"/>
    <w:rsid w:val="006A790B"/>
    <w:rsid w:val="006C4B7D"/>
    <w:rsid w:val="006C6975"/>
    <w:rsid w:val="00713537"/>
    <w:rsid w:val="00716FDF"/>
    <w:rsid w:val="00732C84"/>
    <w:rsid w:val="00756D6A"/>
    <w:rsid w:val="0075782A"/>
    <w:rsid w:val="00771ABE"/>
    <w:rsid w:val="0081170D"/>
    <w:rsid w:val="00813BBC"/>
    <w:rsid w:val="00817242"/>
    <w:rsid w:val="00860C02"/>
    <w:rsid w:val="008710C0"/>
    <w:rsid w:val="00872459"/>
    <w:rsid w:val="008811B1"/>
    <w:rsid w:val="00890809"/>
    <w:rsid w:val="008951E8"/>
    <w:rsid w:val="008960C8"/>
    <w:rsid w:val="008A0958"/>
    <w:rsid w:val="008A27FC"/>
    <w:rsid w:val="008B2781"/>
    <w:rsid w:val="008C4A07"/>
    <w:rsid w:val="008D228D"/>
    <w:rsid w:val="008F4085"/>
    <w:rsid w:val="00902EEA"/>
    <w:rsid w:val="009552F5"/>
    <w:rsid w:val="00977806"/>
    <w:rsid w:val="0099419D"/>
    <w:rsid w:val="009C4793"/>
    <w:rsid w:val="00A50EA0"/>
    <w:rsid w:val="00A5590B"/>
    <w:rsid w:val="00AA7A3F"/>
    <w:rsid w:val="00AC3F4C"/>
    <w:rsid w:val="00AD1232"/>
    <w:rsid w:val="00AD2216"/>
    <w:rsid w:val="00B17E05"/>
    <w:rsid w:val="00B25DDA"/>
    <w:rsid w:val="00B46091"/>
    <w:rsid w:val="00B709F6"/>
    <w:rsid w:val="00B722CE"/>
    <w:rsid w:val="00B93211"/>
    <w:rsid w:val="00BB3D10"/>
    <w:rsid w:val="00C24821"/>
    <w:rsid w:val="00C311CC"/>
    <w:rsid w:val="00C73204"/>
    <w:rsid w:val="00C93C5F"/>
    <w:rsid w:val="00CB2AE1"/>
    <w:rsid w:val="00CD2422"/>
    <w:rsid w:val="00D6203B"/>
    <w:rsid w:val="00D73118"/>
    <w:rsid w:val="00D85E83"/>
    <w:rsid w:val="00DA08F1"/>
    <w:rsid w:val="00DB6714"/>
    <w:rsid w:val="00DD3049"/>
    <w:rsid w:val="00DF37DC"/>
    <w:rsid w:val="00DF50AD"/>
    <w:rsid w:val="00E63E6F"/>
    <w:rsid w:val="00E662CB"/>
    <w:rsid w:val="00E6683E"/>
    <w:rsid w:val="00E82B43"/>
    <w:rsid w:val="00E93D28"/>
    <w:rsid w:val="00E96D5B"/>
    <w:rsid w:val="00EE5A13"/>
    <w:rsid w:val="00F04FF7"/>
    <w:rsid w:val="00F9089B"/>
    <w:rsid w:val="00FB2072"/>
    <w:rsid w:val="00FD4AAC"/>
    <w:rsid w:val="00FD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627"/>
  <w15:chartTrackingRefBased/>
  <w15:docId w15:val="{BD021153-CD6A-6B41-B00B-CF4E4E2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04"/>
    <w:rPr>
      <w:rFonts w:ascii="New York" w:eastAsia="Times New Roman" w:hAnsi="New York" w:cs="MS Sans Seri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94D"/>
    <w:rPr>
      <w:rFonts w:ascii="New York" w:eastAsia="Times New Roman" w:hAnsi="New York" w:cs="MS Sans Serif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94D"/>
    <w:rPr>
      <w:rFonts w:ascii="New York" w:eastAsia="Times New Roman" w:hAnsi="New York" w:cs="MS Sans Serif"/>
      <w:szCs w:val="20"/>
    </w:rPr>
  </w:style>
  <w:style w:type="character" w:styleId="Hyperlink">
    <w:name w:val="Hyperlink"/>
    <w:basedOn w:val="DefaultParagraphFont"/>
    <w:uiPriority w:val="99"/>
    <w:unhideWhenUsed/>
    <w:rsid w:val="00485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0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05010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5010"/>
    <w:rPr>
      <w:rFonts w:ascii="New York" w:eastAsia="Times New Roman" w:hAnsi="New York" w:cs="MS Sans Serif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5010"/>
    <w:rPr>
      <w:vertAlign w:val="superscript"/>
    </w:rPr>
  </w:style>
  <w:style w:type="character" w:customStyle="1" w:styleId="apple-converted-space">
    <w:name w:val="apple-converted-space"/>
    <w:basedOn w:val="DefaultParagraphFont"/>
    <w:rsid w:val="00505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PD/Library/Group%20Containers/UBF8T346G9.Office/User%20Content.localized/Templates.localized/PYL%20Modu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PYL Modules.dotx</Template>
  <TotalTime>250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Dixon</dc:creator>
  <cp:keywords/>
  <dc:description/>
  <cp:lastModifiedBy>Henry Dixon</cp:lastModifiedBy>
  <cp:revision>52</cp:revision>
  <cp:lastPrinted>2021-12-23T14:59:00Z</cp:lastPrinted>
  <dcterms:created xsi:type="dcterms:W3CDTF">2021-12-21T20:36:00Z</dcterms:created>
  <dcterms:modified xsi:type="dcterms:W3CDTF">2025-08-12T15:20:00Z</dcterms:modified>
</cp:coreProperties>
</file>